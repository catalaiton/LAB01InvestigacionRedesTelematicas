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17EA" w14:textId="28BC1A20" w:rsidR="004D6B86" w:rsidRDefault="00DF6388" w:rsidP="00672E07">
      <w:pPr>
        <w:pStyle w:val="Ttulo"/>
        <w:rPr>
          <w:lang w:val="es-MX"/>
        </w:rPr>
      </w:pPr>
      <w:r>
        <w:rPr>
          <w:lang w:val="es-MX"/>
        </w:rPr>
        <w:t>Informe</w:t>
      </w:r>
      <w:r w:rsidR="00A933D4">
        <w:rPr>
          <w:lang w:val="es-MX"/>
        </w:rPr>
        <w:t xml:space="preserve"> de</w:t>
      </w:r>
      <w:r>
        <w:rPr>
          <w:lang w:val="es-MX"/>
        </w:rPr>
        <w:t xml:space="preserve"> </w:t>
      </w:r>
      <w:r w:rsidR="00846374">
        <w:rPr>
          <w:lang w:val="es-MX"/>
        </w:rPr>
        <w:t>L</w:t>
      </w:r>
      <w:r>
        <w:rPr>
          <w:lang w:val="es-MX"/>
        </w:rPr>
        <w:t>aboratorio N°1</w:t>
      </w:r>
    </w:p>
    <w:p w14:paraId="5425C87D" w14:textId="77777777" w:rsidR="00035C58" w:rsidRPr="00035C58" w:rsidRDefault="00035C58" w:rsidP="00035C58">
      <w:pPr>
        <w:rPr>
          <w:lang w:val="es-MX"/>
        </w:rPr>
      </w:pPr>
    </w:p>
    <w:p w14:paraId="7C974EF2" w14:textId="4045E21D" w:rsidR="004D6B86" w:rsidRDefault="00DF6388" w:rsidP="00672E07">
      <w:pPr>
        <w:pStyle w:val="Ttulo21"/>
        <w:rPr>
          <w:lang w:val="es-MX"/>
        </w:rPr>
      </w:pPr>
      <w:r>
        <w:rPr>
          <w:lang w:val="es-MX"/>
        </w:rPr>
        <w:t xml:space="preserve">Michael Daniel Hernandez O </w:t>
      </w:r>
      <w:r w:rsidR="00214C27">
        <w:rPr>
          <w:lang w:val="es-MX"/>
        </w:rPr>
        <w:t>–</w:t>
      </w:r>
      <w:r>
        <w:rPr>
          <w:lang w:val="es-MX"/>
        </w:rPr>
        <w:t xml:space="preserve"> 20202578071</w:t>
      </w:r>
    </w:p>
    <w:p w14:paraId="7EF40B94" w14:textId="708411A9" w:rsidR="00214C27" w:rsidRDefault="00672E07" w:rsidP="00672E07">
      <w:pPr>
        <w:pStyle w:val="Ttulo21"/>
        <w:rPr>
          <w:lang w:val="es-MX"/>
        </w:rPr>
      </w:pPr>
      <w:r>
        <w:rPr>
          <w:lang w:val="es-MX"/>
        </w:rPr>
        <w:t>Laura Catalina Laiton P - 20202578127</w:t>
      </w:r>
    </w:p>
    <w:p w14:paraId="2B36C846" w14:textId="6FADDD40" w:rsidR="00214C27" w:rsidRDefault="00214C27" w:rsidP="00672E07">
      <w:pPr>
        <w:pStyle w:val="Ttulo21"/>
        <w:rPr>
          <w:lang w:val="es-MX"/>
        </w:rPr>
      </w:pPr>
    </w:p>
    <w:p w14:paraId="7C0DC673" w14:textId="378320B0" w:rsidR="00214C27" w:rsidRDefault="00214C27" w:rsidP="00672E07">
      <w:pPr>
        <w:pStyle w:val="Ttulo21"/>
        <w:rPr>
          <w:lang w:val="es-MX"/>
        </w:rPr>
      </w:pPr>
    </w:p>
    <w:p w14:paraId="3C89E3F8" w14:textId="10FB6761" w:rsidR="00214C27" w:rsidRDefault="00214C27" w:rsidP="00672E07">
      <w:pPr>
        <w:pStyle w:val="Ttulo21"/>
        <w:rPr>
          <w:lang w:val="es-MX"/>
        </w:rPr>
      </w:pPr>
    </w:p>
    <w:p w14:paraId="17B9B641" w14:textId="77777777" w:rsidR="00214C27" w:rsidRPr="004F5099" w:rsidRDefault="00214C27" w:rsidP="00672E07">
      <w:pPr>
        <w:pStyle w:val="Ttulo21"/>
        <w:rPr>
          <w:lang w:val="es-MX"/>
        </w:rPr>
      </w:pPr>
    </w:p>
    <w:p w14:paraId="53BCA7E7" w14:textId="70F7CC66" w:rsidR="004D6B86" w:rsidRPr="004F5099" w:rsidRDefault="00DF6388" w:rsidP="00035C58">
      <w:pPr>
        <w:pStyle w:val="Ttulo21"/>
        <w:rPr>
          <w:lang w:val="es-MX"/>
        </w:rPr>
      </w:pPr>
      <w:r>
        <w:rPr>
          <w:lang w:val="es-MX"/>
        </w:rPr>
        <w:t>Gestión de redes telemáticas</w:t>
      </w:r>
    </w:p>
    <w:p w14:paraId="2F247B52" w14:textId="23F44FE4" w:rsidR="00672E07" w:rsidRPr="00672E07" w:rsidRDefault="00DF6388" w:rsidP="00035C58">
      <w:pPr>
        <w:pStyle w:val="Ttulo"/>
        <w:rPr>
          <w:lang w:val="es-MX"/>
        </w:rPr>
      </w:pPr>
      <w:r>
        <w:rPr>
          <w:lang w:val="es-MX"/>
        </w:rPr>
        <w:t>Diego</w:t>
      </w:r>
      <w:r w:rsidR="00214C27">
        <w:rPr>
          <w:lang w:val="es-MX"/>
        </w:rPr>
        <w:t xml:space="preserve"> Fernando</w:t>
      </w:r>
      <w:r>
        <w:rPr>
          <w:lang w:val="es-MX"/>
        </w:rPr>
        <w:t xml:space="preserve"> Huertas</w:t>
      </w:r>
    </w:p>
    <w:p w14:paraId="62D36D89" w14:textId="77777777" w:rsidR="007F146C" w:rsidRPr="007F146C" w:rsidRDefault="007F146C" w:rsidP="00672E07">
      <w:pPr>
        <w:jc w:val="center"/>
        <w:rPr>
          <w:lang w:val="es-MX"/>
        </w:rPr>
      </w:pPr>
    </w:p>
    <w:p w14:paraId="31A411B0" w14:textId="6FD98D5D" w:rsidR="00214C27" w:rsidRDefault="00214C27" w:rsidP="00035C58">
      <w:pPr>
        <w:jc w:val="center"/>
        <w:rPr>
          <w:lang w:val="es-MX"/>
        </w:rPr>
      </w:pPr>
      <w:r>
        <w:rPr>
          <w:lang w:val="es-MX"/>
        </w:rPr>
        <w:t>Universidad Distrital Francisco José de Caldas</w:t>
      </w:r>
    </w:p>
    <w:p w14:paraId="283D953B" w14:textId="77777777" w:rsidR="007F146C" w:rsidRDefault="007F146C" w:rsidP="00672E07">
      <w:pPr>
        <w:ind w:left="2880"/>
        <w:rPr>
          <w:lang w:val="es-MX"/>
        </w:rPr>
      </w:pPr>
    </w:p>
    <w:p w14:paraId="08110C98" w14:textId="15458CF7" w:rsidR="00214C27" w:rsidRDefault="00214C27" w:rsidP="00672E07">
      <w:pPr>
        <w:ind w:left="2880"/>
        <w:rPr>
          <w:lang w:val="es-MX"/>
        </w:rPr>
      </w:pPr>
      <w:r>
        <w:rPr>
          <w:lang w:val="es-MX"/>
        </w:rPr>
        <w:t>21 de febrero del 2024.</w:t>
      </w:r>
    </w:p>
    <w:p w14:paraId="642B94BE" w14:textId="76F61D87" w:rsidR="00214C27" w:rsidRDefault="00214C27" w:rsidP="00035C58">
      <w:pPr>
        <w:ind w:firstLine="0"/>
        <w:rPr>
          <w:lang w:val="es-MX"/>
        </w:rPr>
      </w:pPr>
    </w:p>
    <w:p w14:paraId="4A944A8C" w14:textId="1F5C68A0" w:rsidR="00214C27" w:rsidRPr="00BD18E6" w:rsidRDefault="00214C27" w:rsidP="002D3368">
      <w:pPr>
        <w:ind w:firstLine="0"/>
        <w:jc w:val="both"/>
        <w:rPr>
          <w:b/>
          <w:bCs/>
          <w:lang w:val="es-MX"/>
        </w:rPr>
      </w:pPr>
      <w:r w:rsidRPr="00BD18E6">
        <w:rPr>
          <w:b/>
          <w:bCs/>
          <w:lang w:val="es-MX"/>
        </w:rPr>
        <w:lastRenderedPageBreak/>
        <w:t>Objetivo</w:t>
      </w:r>
      <w:r w:rsidR="00D47E63" w:rsidRPr="00BD18E6">
        <w:rPr>
          <w:b/>
          <w:bCs/>
          <w:lang w:val="es-MX"/>
        </w:rPr>
        <w:t>s</w:t>
      </w:r>
    </w:p>
    <w:p w14:paraId="3726820A" w14:textId="7DC304DF" w:rsidR="00D47E63" w:rsidRPr="00BD18E6" w:rsidRDefault="00D47E63" w:rsidP="002D3368">
      <w:pPr>
        <w:ind w:firstLine="0"/>
        <w:jc w:val="both"/>
        <w:rPr>
          <w:b/>
          <w:bCs/>
          <w:i/>
          <w:iCs/>
          <w:lang w:val="es-MX"/>
        </w:rPr>
      </w:pPr>
      <w:r w:rsidRPr="00BD18E6">
        <w:rPr>
          <w:b/>
          <w:bCs/>
          <w:i/>
          <w:iCs/>
          <w:lang w:val="es-MX"/>
        </w:rPr>
        <w:t>Principal:</w:t>
      </w:r>
    </w:p>
    <w:p w14:paraId="3743B612" w14:textId="272FBF68" w:rsidR="00214C27" w:rsidRDefault="00214C27" w:rsidP="008C01E3">
      <w:pPr>
        <w:jc w:val="both"/>
        <w:rPr>
          <w:lang w:val="es-MX"/>
        </w:rPr>
      </w:pPr>
      <w:r>
        <w:rPr>
          <w:lang w:val="es-MX"/>
        </w:rPr>
        <w:t>Conocer los principios básicos en torno a las redes telemáticas y como son manejadas en la capa 2 del modelo OSI</w:t>
      </w:r>
      <w:r w:rsidR="00D47E63">
        <w:rPr>
          <w:lang w:val="es-MX"/>
        </w:rPr>
        <w:t>, con la ayuda de herramientas virtuales</w:t>
      </w:r>
      <w:r w:rsidR="00021511">
        <w:rPr>
          <w:lang w:val="es-MX"/>
        </w:rPr>
        <w:t xml:space="preserve"> como lo es el Packet Tracer de Cisco. </w:t>
      </w:r>
    </w:p>
    <w:p w14:paraId="024DE0E3" w14:textId="00B91D7D" w:rsidR="00D47E63" w:rsidRDefault="00D47E63" w:rsidP="008C01E3">
      <w:pPr>
        <w:jc w:val="both"/>
        <w:rPr>
          <w:lang w:val="es-MX"/>
        </w:rPr>
      </w:pPr>
    </w:p>
    <w:p w14:paraId="68337EBB" w14:textId="1A91C1F3" w:rsidR="00D47E63" w:rsidRPr="002D3368" w:rsidRDefault="00D47E63" w:rsidP="002D3368">
      <w:pPr>
        <w:ind w:firstLine="0"/>
        <w:jc w:val="both"/>
        <w:rPr>
          <w:b/>
          <w:bCs/>
          <w:i/>
          <w:iCs/>
          <w:lang w:val="es-MX"/>
        </w:rPr>
      </w:pPr>
      <w:r w:rsidRPr="002D3368">
        <w:rPr>
          <w:b/>
          <w:bCs/>
          <w:i/>
          <w:iCs/>
          <w:lang w:val="es-MX"/>
        </w:rPr>
        <w:t>Secundarios:</w:t>
      </w:r>
    </w:p>
    <w:p w14:paraId="73615114" w14:textId="37A08526" w:rsidR="00214C27" w:rsidRPr="002D3368" w:rsidRDefault="00214C27" w:rsidP="002D3368">
      <w:pPr>
        <w:pStyle w:val="Prrafodelista"/>
        <w:numPr>
          <w:ilvl w:val="0"/>
          <w:numId w:val="12"/>
        </w:numPr>
        <w:jc w:val="both"/>
        <w:rPr>
          <w:lang w:val="es-MX"/>
        </w:rPr>
      </w:pPr>
      <w:r w:rsidRPr="002D3368">
        <w:rPr>
          <w:lang w:val="es-MX"/>
        </w:rPr>
        <w:t>Aclararemos las propiedades de los switchs y como se implementan las MAC (Media Access Control) para realizar conexiones entre dispositivos.</w:t>
      </w:r>
    </w:p>
    <w:p w14:paraId="3DC94F4C" w14:textId="1073A8D9" w:rsidR="00D47E63" w:rsidRPr="002D3368" w:rsidRDefault="00D47E63" w:rsidP="002D3368">
      <w:pPr>
        <w:pStyle w:val="Prrafodelista"/>
        <w:numPr>
          <w:ilvl w:val="0"/>
          <w:numId w:val="12"/>
        </w:numPr>
        <w:jc w:val="both"/>
        <w:rPr>
          <w:lang w:val="es-MX"/>
        </w:rPr>
      </w:pPr>
      <w:r w:rsidRPr="002D3368">
        <w:rPr>
          <w:lang w:val="es-MX"/>
        </w:rPr>
        <w:t>Observaremos las propiedades de las MAC y la verificaremos virtualmente.</w:t>
      </w:r>
    </w:p>
    <w:p w14:paraId="72032AF6" w14:textId="6E2C829D" w:rsidR="00D47E63" w:rsidRPr="002D3368" w:rsidRDefault="00D47E63" w:rsidP="002D3368">
      <w:pPr>
        <w:pStyle w:val="Prrafodelista"/>
        <w:numPr>
          <w:ilvl w:val="0"/>
          <w:numId w:val="12"/>
        </w:numPr>
        <w:jc w:val="both"/>
        <w:rPr>
          <w:lang w:val="es-MX"/>
        </w:rPr>
      </w:pPr>
      <w:r w:rsidRPr="002D3368">
        <w:rPr>
          <w:lang w:val="es-MX"/>
        </w:rPr>
        <w:t>Estableceremos las pautas básicas para la simulación de procesos de interconexión de dispositivos por medio de la herramienta “Packet-Tracer”, realizando un ejemplo práctico.</w:t>
      </w:r>
    </w:p>
    <w:p w14:paraId="0CC7F956" w14:textId="230B3934" w:rsidR="00D47E63" w:rsidRPr="002D3368" w:rsidRDefault="00214C27" w:rsidP="002D3368">
      <w:pPr>
        <w:ind w:firstLine="0"/>
        <w:jc w:val="both"/>
        <w:rPr>
          <w:b/>
          <w:bCs/>
          <w:lang w:val="es-MX"/>
        </w:rPr>
      </w:pPr>
      <w:r w:rsidRPr="002D3368">
        <w:rPr>
          <w:b/>
          <w:bCs/>
          <w:lang w:val="es-MX"/>
        </w:rPr>
        <w:t>Introducción</w:t>
      </w:r>
    </w:p>
    <w:p w14:paraId="3407F293" w14:textId="2534FF2D" w:rsidR="00D47E63" w:rsidRDefault="00D47E63" w:rsidP="008C01E3">
      <w:pPr>
        <w:jc w:val="both"/>
        <w:rPr>
          <w:lang w:val="es-MX"/>
        </w:rPr>
      </w:pPr>
      <w:r w:rsidRPr="00D47E63">
        <w:rPr>
          <w:lang w:val="es-MX"/>
        </w:rPr>
        <w:t>Las redes telemáticas son sistemas de comunicación que permiten la transferencia de datos entre dispositivos ubicados en diferentes lugares</w:t>
      </w:r>
      <w:r>
        <w:rPr>
          <w:lang w:val="es-MX"/>
        </w:rPr>
        <w:t xml:space="preserve"> de la tierra</w:t>
      </w:r>
      <w:r w:rsidRPr="00D47E63">
        <w:rPr>
          <w:lang w:val="es-MX"/>
        </w:rPr>
        <w:t>. Estas redes posibilitan la interconexión de computadoras y otros dispositivos electrónicos para compartir recursos, como archivos, impresoras, aplicaciones y acceso a Internet.</w:t>
      </w:r>
    </w:p>
    <w:p w14:paraId="7D2E3963" w14:textId="040A84AA" w:rsidR="00D47E63" w:rsidRDefault="00D47E63" w:rsidP="008C01E3">
      <w:pPr>
        <w:jc w:val="both"/>
        <w:rPr>
          <w:lang w:val="es-MX"/>
        </w:rPr>
      </w:pPr>
      <w:r w:rsidRPr="00D47E63">
        <w:rPr>
          <w:lang w:val="es-MX"/>
        </w:rPr>
        <w:t>Las redes telemáticas abarcan una amplia gama de tecnologías y protocolos, desde redes locales (LAN) hasta redes de área extensa (WAN) e incluso la Internet global.</w:t>
      </w:r>
    </w:p>
    <w:p w14:paraId="22901519" w14:textId="3D559CBC" w:rsidR="00D47E63" w:rsidRDefault="00D47E63" w:rsidP="008C01E3">
      <w:pPr>
        <w:jc w:val="both"/>
        <w:rPr>
          <w:lang w:val="es-MX"/>
        </w:rPr>
      </w:pPr>
      <w:r>
        <w:rPr>
          <w:lang w:val="es-MX"/>
        </w:rPr>
        <w:t xml:space="preserve">Sin embargo a los largo del tiempo la implementación de estos avances también evoluciono por esto se creo un modelo recomendado para la operabilidad de estas conexiones a </w:t>
      </w:r>
      <w:r>
        <w:rPr>
          <w:lang w:val="es-MX"/>
        </w:rPr>
        <w:lastRenderedPageBreak/>
        <w:t>nivel mundial, por esto este modelo genero una parte importante en la cuestión conectividad global.</w:t>
      </w:r>
    </w:p>
    <w:p w14:paraId="186A9B36" w14:textId="02A5EF84" w:rsidR="00D47E63" w:rsidRDefault="00D47E63" w:rsidP="008C01E3">
      <w:pPr>
        <w:jc w:val="both"/>
        <w:rPr>
          <w:lang w:val="es-MX"/>
        </w:rPr>
      </w:pPr>
      <w:r>
        <w:rPr>
          <w:lang w:val="es-MX"/>
        </w:rPr>
        <w:t xml:space="preserve">Por ello veremos </w:t>
      </w:r>
      <w:r w:rsidR="00522FC3">
        <w:rPr>
          <w:lang w:val="es-MX"/>
        </w:rPr>
        <w:t>cómo</w:t>
      </w:r>
      <w:r>
        <w:rPr>
          <w:lang w:val="es-MX"/>
        </w:rPr>
        <w:t xml:space="preserve"> es que las redes se han desarrollado en una parte importante de este modelo, por esto no enfocaremos en</w:t>
      </w:r>
      <w:r w:rsidR="00522FC3">
        <w:rPr>
          <w:lang w:val="es-MX"/>
        </w:rPr>
        <w:t xml:space="preserve"> </w:t>
      </w:r>
      <w:r w:rsidR="00522FC3" w:rsidRPr="00522FC3">
        <w:rPr>
          <w:lang w:val="es-MX"/>
        </w:rPr>
        <w:t>la Capa 2 del modelo OSI</w:t>
      </w:r>
      <w:r w:rsidR="00522FC3">
        <w:rPr>
          <w:lang w:val="es-MX"/>
        </w:rPr>
        <w:t>,</w:t>
      </w:r>
      <w:r w:rsidR="00522FC3" w:rsidRPr="00522FC3">
        <w:rPr>
          <w:lang w:val="es-MX"/>
        </w:rPr>
        <w:t xml:space="preserve"> </w:t>
      </w:r>
      <w:r w:rsidR="00522FC3">
        <w:rPr>
          <w:lang w:val="es-MX"/>
        </w:rPr>
        <w:t xml:space="preserve">esta </w:t>
      </w:r>
      <w:r w:rsidR="00522FC3" w:rsidRPr="00522FC3">
        <w:rPr>
          <w:lang w:val="es-MX"/>
        </w:rPr>
        <w:t>ha experimentado avances significativos para mejorar la eficiencia, la seguridad y la interoperabilidad de las comunicaciones de red. Algunos de estos avances incluyen</w:t>
      </w:r>
      <w:r w:rsidR="00522FC3">
        <w:rPr>
          <w:lang w:val="es-MX"/>
        </w:rPr>
        <w:t xml:space="preserve"> nuevos protocolos y dispositivos para llevar a cabo estas conexiones de manera mas eficiente. </w:t>
      </w:r>
    </w:p>
    <w:p w14:paraId="699620A0" w14:textId="62BB8101" w:rsidR="00D47E63" w:rsidRDefault="00522FC3" w:rsidP="008C01E3">
      <w:pPr>
        <w:jc w:val="both"/>
        <w:rPr>
          <w:lang w:val="es-MX"/>
        </w:rPr>
      </w:pPr>
      <w:r>
        <w:rPr>
          <w:lang w:val="es-MX"/>
        </w:rPr>
        <w:t xml:space="preserve">El desarrollo de estas tecnologías trajo consigo una número de nuevas ventanas como </w:t>
      </w:r>
      <w:r w:rsidRPr="00522FC3">
        <w:rPr>
          <w:lang w:val="es-MX"/>
        </w:rPr>
        <w:t>Protocolos de Acceso al Medio Mejorados</w:t>
      </w:r>
      <w:r>
        <w:rPr>
          <w:lang w:val="es-MX"/>
        </w:rPr>
        <w:t>, Virtual LANs, protocolos de redes definidas por software, evolución en las conexiones wifi, e</w:t>
      </w:r>
      <w:r w:rsidRPr="00522FC3">
        <w:rPr>
          <w:lang w:val="es-MX"/>
        </w:rPr>
        <w:t>n resumen, la Capa 2 del modelo OSI ha evolucionado junto con las redes telemáticas para satisfacer las crecientes demandas de conectividad, velocidad y seguridad en un entorno cada vez más interconectado</w:t>
      </w:r>
      <w:r>
        <w:rPr>
          <w:lang w:val="es-MX"/>
        </w:rPr>
        <w:t>.</w:t>
      </w:r>
    </w:p>
    <w:p w14:paraId="0E437B4C" w14:textId="77777777" w:rsidR="00D47E63" w:rsidRDefault="00D47E63" w:rsidP="002D3368">
      <w:pPr>
        <w:ind w:firstLine="0"/>
        <w:jc w:val="both"/>
        <w:rPr>
          <w:lang w:val="es-MX"/>
        </w:rPr>
      </w:pPr>
    </w:p>
    <w:p w14:paraId="7F9D7F22" w14:textId="12A5E553" w:rsidR="00A933D4" w:rsidRPr="002D3368" w:rsidRDefault="00214C27" w:rsidP="002D3368">
      <w:pPr>
        <w:ind w:firstLine="0"/>
        <w:jc w:val="both"/>
        <w:rPr>
          <w:b/>
          <w:bCs/>
          <w:lang w:val="es-MX"/>
        </w:rPr>
      </w:pPr>
      <w:r w:rsidRPr="002D3368">
        <w:rPr>
          <w:b/>
          <w:bCs/>
          <w:lang w:val="es-MX"/>
        </w:rPr>
        <w:t>Marco teórico</w:t>
      </w:r>
    </w:p>
    <w:p w14:paraId="5416E574" w14:textId="641DF91C" w:rsidR="00A933D4" w:rsidRPr="007F146C" w:rsidRDefault="00522FC3" w:rsidP="007F146C">
      <w:pPr>
        <w:jc w:val="both"/>
        <w:rPr>
          <w:lang w:val="es-MX"/>
        </w:rPr>
      </w:pPr>
      <w:r w:rsidRPr="002D3368">
        <w:rPr>
          <w:b/>
          <w:bCs/>
          <w:i/>
          <w:iCs/>
          <w:lang w:val="es-MX"/>
        </w:rPr>
        <w:t xml:space="preserve">Red </w:t>
      </w:r>
      <w:r w:rsidR="00A933D4" w:rsidRPr="002D3368">
        <w:rPr>
          <w:b/>
          <w:bCs/>
          <w:i/>
          <w:iCs/>
          <w:lang w:val="es-MX"/>
        </w:rPr>
        <w:t>Telemática</w:t>
      </w:r>
      <w:r w:rsidR="00A933D4">
        <w:rPr>
          <w:lang w:val="es-MX"/>
        </w:rPr>
        <w:t>:</w:t>
      </w:r>
      <w:r w:rsidR="00A933D4" w:rsidRPr="00A933D4">
        <w:t xml:space="preserve"> </w:t>
      </w:r>
      <w:r w:rsidR="00A933D4" w:rsidRPr="00A933D4">
        <w:rPr>
          <w:lang w:val="es-MX"/>
        </w:rPr>
        <w:t>Una red telemática es un sistema de comunicación que permite la transferencia de datos entre dispositivos ubicados en diferentes lugares geográficos. Estas redes facilitan la interconexión de computadoras y otros dispositivos electrónicos para compartir recursos y comunicarse entre sí.</w:t>
      </w:r>
      <w:r w:rsidR="00A933D4">
        <w:rPr>
          <w:lang w:val="es-MX"/>
        </w:rPr>
        <w:t xml:space="preserve"> </w:t>
      </w:r>
      <w:r w:rsidR="00A933D4" w:rsidRPr="00A933D4">
        <w:rPr>
          <w:lang w:val="es-MX"/>
        </w:rPr>
        <w:t>En una red telemática, los dispositivos pueden ser computadoras, servidores, teléfonos inteligentes, tabletas, dispositivos IoT (Internet de las cosas), entre otros. Estos dispositivos pueden estar conectados mediante cables (redes cableadas) o de forma inalámbrica (redes inalámbricas) a través de tecnologías como Ethernet, Wi-Fi, Bluetooth, y 5G, entre otras.</w:t>
      </w:r>
    </w:p>
    <w:p w14:paraId="5D156B51" w14:textId="5DA6E820" w:rsidR="00A933D4" w:rsidRPr="00A933D4" w:rsidRDefault="00522FC3" w:rsidP="008C01E3">
      <w:pPr>
        <w:jc w:val="both"/>
        <w:rPr>
          <w:u w:val="single"/>
          <w:lang w:val="es-MX"/>
        </w:rPr>
      </w:pPr>
      <w:r w:rsidRPr="002D3368">
        <w:rPr>
          <w:b/>
          <w:bCs/>
          <w:i/>
          <w:iCs/>
          <w:lang w:val="es-MX"/>
        </w:rPr>
        <w:t>Modelo OSI</w:t>
      </w:r>
      <w:r w:rsidR="00A933D4" w:rsidRPr="002D3368">
        <w:rPr>
          <w:b/>
          <w:bCs/>
          <w:i/>
          <w:iCs/>
          <w:lang w:val="es-MX"/>
        </w:rPr>
        <w:t>:</w:t>
      </w:r>
      <w:r w:rsidR="002D3368">
        <w:rPr>
          <w:lang w:val="es-MX"/>
        </w:rPr>
        <w:t xml:space="preserve"> </w:t>
      </w:r>
      <w:r w:rsidR="00A933D4" w:rsidRPr="00A933D4">
        <w:rPr>
          <w:lang w:val="es-MX"/>
        </w:rPr>
        <w:t xml:space="preserve">El modelo OSI (del inglés Open Systems Interconnection o interconexión de sistemas abiertos) es un marco de trabajo conceptual que define cómo se comunican los </w:t>
      </w:r>
      <w:r w:rsidR="00A933D4" w:rsidRPr="00A933D4">
        <w:rPr>
          <w:lang w:val="es-MX"/>
        </w:rPr>
        <w:lastRenderedPageBreak/>
        <w:t>sistemas de redes y cómo se envían datos de un remitente a un destinatario. El modelo se usa para describir los componentes de la comunicación de datos, para poder establecer reglas y estándares acerca de las aplicaciones y la infraestructura de red. El modelo OSI contiene siete capas que se apilan (conceptualmente) de abajo a arriba. Las capas OSI son: física, enlace de datos, red, transporte, sesión, presentación y aplicación.</w:t>
      </w:r>
    </w:p>
    <w:p w14:paraId="7D9883AE" w14:textId="19C2E928" w:rsidR="00A933D4" w:rsidRPr="00A933D4" w:rsidRDefault="00A933D4" w:rsidP="008C01E3">
      <w:pPr>
        <w:jc w:val="both"/>
        <w:rPr>
          <w:lang w:val="es-MX"/>
        </w:rPr>
      </w:pPr>
    </w:p>
    <w:p w14:paraId="3CA2DDE0" w14:textId="619E312D" w:rsidR="00522FC3" w:rsidRDefault="00522FC3" w:rsidP="008C01E3">
      <w:pPr>
        <w:jc w:val="both"/>
        <w:rPr>
          <w:lang w:val="es-MX"/>
        </w:rPr>
      </w:pPr>
      <w:r w:rsidRPr="002D3368">
        <w:rPr>
          <w:b/>
          <w:bCs/>
          <w:i/>
          <w:iCs/>
          <w:lang w:val="es-MX"/>
        </w:rPr>
        <w:t>Capa 2</w:t>
      </w:r>
      <w:r w:rsidR="00A933D4" w:rsidRPr="002D3368">
        <w:rPr>
          <w:b/>
          <w:bCs/>
          <w:i/>
          <w:iCs/>
          <w:lang w:val="es-MX"/>
        </w:rPr>
        <w:t>:</w:t>
      </w:r>
      <w:r w:rsidR="002D3368">
        <w:rPr>
          <w:lang w:val="es-MX"/>
        </w:rPr>
        <w:t xml:space="preserve"> </w:t>
      </w:r>
      <w:r w:rsidR="00A933D4" w:rsidRPr="00A933D4">
        <w:rPr>
          <w:lang w:val="es-MX"/>
        </w:rPr>
        <w:t>Nivel de Enlace de Datos</w:t>
      </w:r>
      <w:r w:rsidR="00A933D4">
        <w:rPr>
          <w:lang w:val="es-MX"/>
        </w:rPr>
        <w:t>, est</w:t>
      </w:r>
      <w:r w:rsidR="00A933D4" w:rsidRPr="00A933D4">
        <w:rPr>
          <w:lang w:val="es-MX"/>
        </w:rPr>
        <w:t>a capa de enlace de datos proporciona tránsito de datos confiable a través de un enlace físico. Al hacerlo, la capa se ocupa del direccionamiento físico (comparado con el lógico), la topología de red, el acceso a la red, la notificación de errores, entrega ordenada de tramas y control de flujo. Si desea recordar la Capa 2 en la menor cantidad de palabras posible, piense en tramas y control de acceso al medio.</w:t>
      </w:r>
    </w:p>
    <w:p w14:paraId="5647F7B2" w14:textId="77777777" w:rsidR="00A933D4" w:rsidRPr="00A933D4" w:rsidRDefault="00A933D4" w:rsidP="008C01E3">
      <w:pPr>
        <w:jc w:val="both"/>
        <w:rPr>
          <w:lang w:val="es-MX"/>
        </w:rPr>
      </w:pPr>
    </w:p>
    <w:p w14:paraId="61BD67BE" w14:textId="0C501FE8" w:rsidR="00522FC3" w:rsidRDefault="00522FC3" w:rsidP="008C01E3">
      <w:pPr>
        <w:jc w:val="both"/>
        <w:rPr>
          <w:u w:val="single"/>
          <w:lang w:val="es-MX"/>
        </w:rPr>
      </w:pPr>
      <w:r w:rsidRPr="002D3368">
        <w:rPr>
          <w:b/>
          <w:bCs/>
          <w:i/>
          <w:iCs/>
          <w:lang w:val="es-MX"/>
        </w:rPr>
        <w:t>Switch</w:t>
      </w:r>
      <w:r w:rsidR="00A933D4" w:rsidRPr="002D3368">
        <w:rPr>
          <w:b/>
          <w:bCs/>
          <w:i/>
          <w:iCs/>
          <w:lang w:val="es-MX"/>
        </w:rPr>
        <w:t>:</w:t>
      </w:r>
      <w:r w:rsidR="00A933D4" w:rsidRPr="002D3368">
        <w:rPr>
          <w:lang w:val="es-MX"/>
        </w:rPr>
        <w:t xml:space="preserve"> </w:t>
      </w:r>
      <w:r w:rsidR="00A933D4" w:rsidRPr="002D3368">
        <w:t>Un</w:t>
      </w:r>
      <w:r w:rsidR="00A933D4">
        <w:t xml:space="preserve"> switch o conmutador es un dispositivo de interconexión utilizado para conectar equipos en red formando lo que se conoce como una red de área local (LAN) y cuyas especificaciones técnicas siguen el estándar conocido como Ethernet (o técnicamente IEEE 802.3). La función básica de un switch es la de unir o conectar dispositivos en red. Es importante tener claro que un switch NO proporciona por si solo conectividad con otras redes, y obviamente, TAMPOCO proporciona conectividad con Internet. Para ello es necesario un router</w:t>
      </w:r>
      <w:r w:rsidR="00A933D4">
        <w:rPr>
          <w:u w:val="single"/>
          <w:lang w:val="es-MX"/>
        </w:rPr>
        <w:t xml:space="preserve"> </w:t>
      </w:r>
    </w:p>
    <w:p w14:paraId="78E4BBE1" w14:textId="77777777" w:rsidR="00A933D4" w:rsidRPr="00A933D4" w:rsidRDefault="00A933D4" w:rsidP="008C01E3">
      <w:pPr>
        <w:jc w:val="both"/>
        <w:rPr>
          <w:lang w:val="es-MX"/>
        </w:rPr>
      </w:pPr>
    </w:p>
    <w:p w14:paraId="2BD6157A" w14:textId="315B4301" w:rsidR="00A933D4" w:rsidRPr="00A933D4" w:rsidRDefault="00522FC3" w:rsidP="008C01E3">
      <w:pPr>
        <w:jc w:val="both"/>
        <w:rPr>
          <w:lang w:val="es-MX"/>
        </w:rPr>
      </w:pPr>
      <w:r w:rsidRPr="002D3368">
        <w:rPr>
          <w:b/>
          <w:bCs/>
          <w:i/>
          <w:iCs/>
          <w:lang w:val="es-MX"/>
        </w:rPr>
        <w:t>MAC</w:t>
      </w:r>
      <w:r w:rsidR="00A933D4" w:rsidRPr="002D3368">
        <w:rPr>
          <w:b/>
          <w:bCs/>
          <w:i/>
          <w:iCs/>
          <w:lang w:val="es-MX"/>
        </w:rPr>
        <w:t>:</w:t>
      </w:r>
      <w:r w:rsidR="00A933D4" w:rsidRPr="002D3368">
        <w:rPr>
          <w:lang w:val="es-MX"/>
        </w:rPr>
        <w:t xml:space="preserve">  La</w:t>
      </w:r>
      <w:r w:rsidR="00A933D4" w:rsidRPr="00A933D4">
        <w:rPr>
          <w:lang w:val="es-MX"/>
        </w:rPr>
        <w:t xml:space="preserve"> dirección MAC es un identificador único que cada fabricante le asigna a la tarjeta de red de sus dispositivos conectados, desde un ordenador o móvil hasta routers, impresoras u otros dispositivos como tu Chromecast. Sus siglas vienen del inglés, y significan Media Access Control. Como hay dispositivos con diferentes tarjetas de red, como una para </w:t>
      </w:r>
      <w:r w:rsidR="008C01E3" w:rsidRPr="00A933D4">
        <w:rPr>
          <w:lang w:val="es-MX"/>
        </w:rPr>
        <w:t>Wifi</w:t>
      </w:r>
      <w:r w:rsidR="00A933D4" w:rsidRPr="00A933D4">
        <w:rPr>
          <w:lang w:val="es-MX"/>
        </w:rPr>
        <w:t xml:space="preserve"> y otra para Ethernet, algunos pueden tener diferentes direcciones MAC dependiendo de por </w:t>
      </w:r>
      <w:r w:rsidR="00A933D4" w:rsidRPr="00A933D4">
        <w:rPr>
          <w:lang w:val="es-MX"/>
        </w:rPr>
        <w:lastRenderedPageBreak/>
        <w:t>dónde se conecten.</w:t>
      </w:r>
      <w:r w:rsidR="00A933D4" w:rsidRPr="00A933D4">
        <w:t xml:space="preserve"> </w:t>
      </w:r>
      <w:r w:rsidR="00A933D4" w:rsidRPr="00A933D4">
        <w:rPr>
          <w:lang w:val="es-MX"/>
        </w:rPr>
        <w:t xml:space="preserve">Las direcciones MAC están formadas por 48 bits representados generalmente por dígitos hexadecimales. Como cada hexadecimal equivale a cuatro binarios (48:4=12), la dirección acaba siendo formada por 12 dígitos agrupados en seis parejas separadas generalmente por dos puntos, aunque también puede haber un </w:t>
      </w:r>
      <w:r w:rsidR="008C01E3" w:rsidRPr="00A933D4">
        <w:rPr>
          <w:lang w:val="es-MX"/>
        </w:rPr>
        <w:t>guion</w:t>
      </w:r>
      <w:r w:rsidR="00A933D4" w:rsidRPr="00A933D4">
        <w:rPr>
          <w:lang w:val="es-MX"/>
        </w:rPr>
        <w:t xml:space="preserve"> o nada en absoluto. De esta manera, un ejemplo de dirección MAC podría ser 00:1e:c2:9e:28:6b.</w:t>
      </w:r>
      <w:r w:rsidR="00A933D4">
        <w:rPr>
          <w:lang w:val="es-MX"/>
        </w:rPr>
        <w:t xml:space="preserve"> </w:t>
      </w:r>
    </w:p>
    <w:p w14:paraId="0E518398" w14:textId="1435C5A0" w:rsidR="00522FC3" w:rsidRPr="00A933D4" w:rsidRDefault="00522FC3" w:rsidP="008C01E3">
      <w:pPr>
        <w:jc w:val="both"/>
        <w:rPr>
          <w:lang w:val="es-MX"/>
        </w:rPr>
      </w:pPr>
    </w:p>
    <w:p w14:paraId="3FBCE5CD" w14:textId="4BC11C5F" w:rsidR="00522FC3" w:rsidRDefault="00522FC3" w:rsidP="008C01E3">
      <w:pPr>
        <w:jc w:val="both"/>
        <w:rPr>
          <w:lang w:val="es-MX"/>
        </w:rPr>
      </w:pPr>
      <w:r w:rsidRPr="002D3368">
        <w:rPr>
          <w:b/>
          <w:bCs/>
          <w:i/>
          <w:iCs/>
          <w:lang w:val="es-MX"/>
        </w:rPr>
        <w:t xml:space="preserve">Packet </w:t>
      </w:r>
      <w:r w:rsidR="00A933D4" w:rsidRPr="002D3368">
        <w:rPr>
          <w:b/>
          <w:bCs/>
          <w:i/>
          <w:iCs/>
          <w:lang w:val="es-MX"/>
        </w:rPr>
        <w:t>T</w:t>
      </w:r>
      <w:r w:rsidRPr="002D3368">
        <w:rPr>
          <w:b/>
          <w:bCs/>
          <w:i/>
          <w:iCs/>
          <w:lang w:val="es-MX"/>
        </w:rPr>
        <w:t>racer</w:t>
      </w:r>
      <w:r w:rsidR="00A933D4" w:rsidRPr="002D3368">
        <w:rPr>
          <w:b/>
          <w:bCs/>
          <w:i/>
          <w:iCs/>
          <w:lang w:val="es-MX"/>
        </w:rPr>
        <w:t>:</w:t>
      </w:r>
      <w:r w:rsidR="00A933D4" w:rsidRPr="002D3368">
        <w:rPr>
          <w:lang w:val="es-MX"/>
        </w:rPr>
        <w:t xml:space="preserve"> Cisco</w:t>
      </w:r>
      <w:r w:rsidR="00A933D4" w:rsidRPr="00A933D4">
        <w:rPr>
          <w:lang w:val="es-MX"/>
        </w:rPr>
        <w:t xml:space="preserve"> Packet Tracer es una herramienta de simulación multiplataforma, diseñada por Cisco Systems, que te va a permitir crear distintas simulaciones del funcionamiento o instalación de redes de telecomunicaciones e informáticas de Cisco.</w:t>
      </w:r>
      <w:r w:rsidR="00A933D4">
        <w:rPr>
          <w:lang w:val="es-MX"/>
        </w:rPr>
        <w:t xml:space="preserve"> </w:t>
      </w:r>
      <w:r w:rsidR="00A933D4" w:rsidRPr="00A933D4">
        <w:rPr>
          <w:lang w:val="es-MX"/>
        </w:rPr>
        <w:t>Este software permite a los usuarios simular distintos tipos de configuraciones para routers o conmutadores de Cisco mediante una interfaz de comandos simulada. En su interfaz, Cisco Packet Tracer emplea un sistema intuitivo y sencillo de usar que consiste en arrastrar y soltar, lo que permite que podamos añadir y quitar dispositivos de red como mejor nos parezca.</w:t>
      </w:r>
    </w:p>
    <w:p w14:paraId="4AF8B035" w14:textId="77777777" w:rsidR="00A933D4" w:rsidRDefault="00A933D4" w:rsidP="008C01E3">
      <w:pPr>
        <w:jc w:val="both"/>
        <w:rPr>
          <w:lang w:val="es-MX"/>
        </w:rPr>
      </w:pPr>
    </w:p>
    <w:p w14:paraId="10235291" w14:textId="2A114D6F" w:rsidR="00522FC3" w:rsidRDefault="00522FC3" w:rsidP="008C01E3">
      <w:pPr>
        <w:jc w:val="both"/>
        <w:rPr>
          <w:lang w:val="es-MX"/>
        </w:rPr>
      </w:pPr>
      <w:r w:rsidRPr="002D3368">
        <w:rPr>
          <w:b/>
          <w:bCs/>
          <w:i/>
          <w:iCs/>
          <w:lang w:val="es-MX"/>
        </w:rPr>
        <w:t>IP</w:t>
      </w:r>
      <w:r w:rsidR="00A933D4" w:rsidRPr="002D3368">
        <w:rPr>
          <w:b/>
          <w:bCs/>
          <w:i/>
          <w:iCs/>
          <w:lang w:val="es-MX"/>
        </w:rPr>
        <w:t>:</w:t>
      </w:r>
      <w:r w:rsidR="00A933D4" w:rsidRPr="00A933D4">
        <w:rPr>
          <w:lang w:val="es-MX"/>
        </w:rPr>
        <w:t xml:space="preserve"> La internet protocol address, es decir, la dirección IP o simplemente IP, se basa en el protocolo de Internet, que es, además, la base del funcionamiento de Internet. Se trata de la dirección inequívoca de un dispositivo (por ejemplo, de un ordenador, de un servidor web o de una impresora) en una red interna o externa. Una dirección IP puede referirse también a un conjunto de dispositivos, como en el caso del broadcasting o del multicasting. Del mismo modo, a un único ordenador pueden asignársele varias direcciones IP. Lo que es seguro es que cada dirección IP de una red solo puede asignarse una vez al mismo tiempo.</w:t>
      </w:r>
    </w:p>
    <w:p w14:paraId="74D46A12" w14:textId="13F63113" w:rsidR="00A933D4" w:rsidRDefault="00A933D4" w:rsidP="008C01E3">
      <w:pPr>
        <w:jc w:val="both"/>
        <w:rPr>
          <w:lang w:val="es-MX"/>
        </w:rPr>
      </w:pPr>
    </w:p>
    <w:p w14:paraId="66C5552E" w14:textId="3B61B727" w:rsidR="00A933D4" w:rsidRDefault="00A933D4" w:rsidP="008C01E3">
      <w:pPr>
        <w:jc w:val="both"/>
        <w:rPr>
          <w:lang w:val="es-MX"/>
        </w:rPr>
      </w:pPr>
    </w:p>
    <w:p w14:paraId="2EBC2D29" w14:textId="77777777" w:rsidR="00A933D4" w:rsidRPr="00A933D4" w:rsidRDefault="00A933D4" w:rsidP="008C01E3">
      <w:pPr>
        <w:jc w:val="both"/>
        <w:rPr>
          <w:lang w:val="es-MX"/>
        </w:rPr>
      </w:pPr>
    </w:p>
    <w:p w14:paraId="2218FAF8" w14:textId="0045F778" w:rsidR="008C01E3" w:rsidRDefault="008C01E3" w:rsidP="008C01E3">
      <w:pPr>
        <w:jc w:val="both"/>
        <w:rPr>
          <w:lang w:val="es-MX"/>
        </w:rPr>
      </w:pPr>
      <w:r w:rsidRPr="002D3368">
        <w:rPr>
          <w:b/>
          <w:bCs/>
          <w:i/>
          <w:iCs/>
          <w:lang w:val="es-MX"/>
        </w:rPr>
        <w:lastRenderedPageBreak/>
        <w:t>Consola:</w:t>
      </w:r>
      <w:r w:rsidRPr="008C01E3">
        <w:rPr>
          <w:lang w:val="es-MX"/>
        </w:rPr>
        <w:t xml:space="preserve"> La consola de PC es la interfaz que permite a los usuarios comunicarse con la computadora y ejecutar diversas tareas, como la gestión del sistema operativo, la ejecución de programas y la configuración de ajustes</w:t>
      </w:r>
      <w:r>
        <w:rPr>
          <w:lang w:val="es-MX"/>
        </w:rPr>
        <w:t>, todo por medios de ordenes o comandos.</w:t>
      </w:r>
    </w:p>
    <w:p w14:paraId="17336188" w14:textId="77777777" w:rsidR="008C01E3" w:rsidRDefault="008C01E3" w:rsidP="008C01E3">
      <w:pPr>
        <w:jc w:val="both"/>
        <w:rPr>
          <w:u w:val="single"/>
          <w:lang w:val="es-MX"/>
        </w:rPr>
      </w:pPr>
    </w:p>
    <w:p w14:paraId="72CC5A34" w14:textId="5D849629" w:rsidR="00522FC3" w:rsidRPr="00A933D4" w:rsidRDefault="00522FC3" w:rsidP="008C01E3">
      <w:pPr>
        <w:jc w:val="both"/>
        <w:rPr>
          <w:lang w:val="es-MX"/>
        </w:rPr>
      </w:pPr>
      <w:r w:rsidRPr="002D3368">
        <w:rPr>
          <w:b/>
          <w:bCs/>
          <w:i/>
          <w:iCs/>
          <w:lang w:val="es-MX"/>
        </w:rPr>
        <w:t>Comando</w:t>
      </w:r>
      <w:r w:rsidR="00A933D4" w:rsidRPr="002D3368">
        <w:rPr>
          <w:b/>
          <w:bCs/>
          <w:i/>
          <w:iCs/>
          <w:lang w:val="es-MX"/>
        </w:rPr>
        <w:t>:</w:t>
      </w:r>
      <w:r w:rsidR="008C01E3" w:rsidRPr="002D3368">
        <w:rPr>
          <w:lang w:val="es-MX"/>
        </w:rPr>
        <w:t xml:space="preserve"> Es</w:t>
      </w:r>
      <w:r w:rsidR="008C01E3" w:rsidRPr="008C01E3">
        <w:rPr>
          <w:lang w:val="es-MX"/>
        </w:rPr>
        <w:t xml:space="preserve"> una instrucción específica que se proporciona a una computadora o sistema informático para que realice una tarea determinada. Los comandos pueden ser emitidos por un usuario directamente a través de una interfaz de línea de comandos (CLI por sus siglas en inglés) o indirectamente a través de programas de software que ejecutan comandos en segundo plano.</w:t>
      </w:r>
    </w:p>
    <w:p w14:paraId="30323B0D" w14:textId="445497A2" w:rsidR="00035C58" w:rsidRDefault="00522FC3" w:rsidP="00035C58">
      <w:pPr>
        <w:jc w:val="both"/>
        <w:rPr>
          <w:lang w:val="es-MX"/>
        </w:rPr>
      </w:pPr>
      <w:r w:rsidRPr="002D3368">
        <w:rPr>
          <w:b/>
          <w:bCs/>
          <w:i/>
          <w:iCs/>
          <w:lang w:val="es-MX"/>
        </w:rPr>
        <w:t>Prueba ping</w:t>
      </w:r>
      <w:r w:rsidR="00A933D4" w:rsidRPr="002D3368">
        <w:rPr>
          <w:b/>
          <w:bCs/>
          <w:i/>
          <w:iCs/>
          <w:lang w:val="es-MX"/>
        </w:rPr>
        <w:t>:</w:t>
      </w:r>
      <w:r w:rsidRPr="002D3368">
        <w:rPr>
          <w:lang w:val="es-MX"/>
        </w:rPr>
        <w:t xml:space="preserve"> </w:t>
      </w:r>
      <w:r w:rsidR="008C01E3" w:rsidRPr="002D3368">
        <w:rPr>
          <w:lang w:val="es-MX"/>
        </w:rPr>
        <w:t>Ping</w:t>
      </w:r>
      <w:r w:rsidR="008C01E3" w:rsidRPr="008C01E3">
        <w:rPr>
          <w:lang w:val="es-MX"/>
        </w:rPr>
        <w:t xml:space="preserve"> es una herramienta de diagnóstico que permite al usuario verificar que existe una dirección IP en particular y puede aceptar solicitudes.</w:t>
      </w:r>
      <w:r w:rsidR="008C01E3">
        <w:rPr>
          <w:lang w:val="es-MX"/>
        </w:rPr>
        <w:t xml:space="preserve"> </w:t>
      </w:r>
      <w:r w:rsidR="008C01E3" w:rsidRPr="008C01E3">
        <w:rPr>
          <w:lang w:val="es-MX"/>
        </w:rPr>
        <w:t xml:space="preserve">Una </w:t>
      </w:r>
      <w:r w:rsidR="008C01E3">
        <w:rPr>
          <w:lang w:val="es-MX"/>
        </w:rPr>
        <w:t>“</w:t>
      </w:r>
      <w:r w:rsidR="008C01E3" w:rsidRPr="008C01E3">
        <w:rPr>
          <w:lang w:val="es-MX"/>
        </w:rPr>
        <w:t>ping test</w:t>
      </w:r>
      <w:r w:rsidR="008C01E3">
        <w:rPr>
          <w:lang w:val="es-MX"/>
        </w:rPr>
        <w:t>”</w:t>
      </w:r>
      <w:r w:rsidR="008C01E3" w:rsidRPr="008C01E3">
        <w:rPr>
          <w:lang w:val="es-MX"/>
        </w:rPr>
        <w:t xml:space="preserve"> (prueba de ping) ayuda a rastrear la comunicación entre la computadora y el router o cualquier dispositivo conectado a la red. El comando ping también se puede usar para la resolución de problemas para probar la conectividad y medir el tiempo de respuesta.</w:t>
      </w:r>
      <w:r w:rsidR="008C01E3">
        <w:rPr>
          <w:lang w:val="es-MX"/>
        </w:rPr>
        <w:t xml:space="preserve"> </w:t>
      </w:r>
      <w:r w:rsidR="008C01E3" w:rsidRPr="008C01E3">
        <w:rPr>
          <w:lang w:val="es-MX"/>
        </w:rPr>
        <w:t>Realizar una prueba de ping como parte de sus pasos de solución de problemas lo ayudará en gran medida a resolver problemas de conectividad para las computadoras con cable e inalámbricas.</w:t>
      </w:r>
    </w:p>
    <w:p w14:paraId="3DC80148" w14:textId="77777777" w:rsidR="00035C58" w:rsidRDefault="00035C58" w:rsidP="00035C58">
      <w:pPr>
        <w:jc w:val="both"/>
        <w:rPr>
          <w:lang w:val="es-MX"/>
        </w:rPr>
      </w:pPr>
    </w:p>
    <w:p w14:paraId="08394AF9" w14:textId="42819130" w:rsidR="00214C27" w:rsidRPr="002D3368" w:rsidRDefault="00214C27" w:rsidP="000231E9">
      <w:pPr>
        <w:ind w:firstLine="0"/>
        <w:jc w:val="both"/>
        <w:rPr>
          <w:b/>
          <w:bCs/>
          <w:lang w:val="es-MX"/>
        </w:rPr>
      </w:pPr>
      <w:r w:rsidRPr="002D3368">
        <w:rPr>
          <w:b/>
          <w:bCs/>
          <w:lang w:val="es-MX"/>
        </w:rPr>
        <w:t>Topología de red</w:t>
      </w:r>
    </w:p>
    <w:p w14:paraId="5DF74927" w14:textId="67B58156" w:rsidR="00C0344B" w:rsidRDefault="003B01FF" w:rsidP="003B01FF">
      <w:pPr>
        <w:jc w:val="both"/>
        <w:rPr>
          <w:lang w:val="es-MX"/>
        </w:rPr>
      </w:pPr>
      <w:r>
        <w:rPr>
          <w:lang w:val="es-MX"/>
        </w:rPr>
        <w:t xml:space="preserve">Se </w:t>
      </w:r>
      <w:r w:rsidR="00832FFF">
        <w:rPr>
          <w:lang w:val="es-MX"/>
        </w:rPr>
        <w:t>realizará</w:t>
      </w:r>
      <w:r>
        <w:rPr>
          <w:lang w:val="es-MX"/>
        </w:rPr>
        <w:t xml:space="preserve"> una topología de red en estrella en la que el switch sea el elemento central </w:t>
      </w:r>
      <w:r w:rsidR="0057269B">
        <w:rPr>
          <w:lang w:val="es-MX"/>
        </w:rPr>
        <w:t>en el que están conectados todos los nodos o dispositivos pertenecientes a la red. Esta red estará compuesta por un S</w:t>
      </w:r>
      <w:r w:rsidR="0087126C">
        <w:rPr>
          <w:lang w:val="es-MX"/>
        </w:rPr>
        <w:t>witch0</w:t>
      </w:r>
      <w:r w:rsidR="0057269B">
        <w:rPr>
          <w:lang w:val="es-MX"/>
        </w:rPr>
        <w:t xml:space="preserve"> 2960-24TT</w:t>
      </w:r>
      <w:r w:rsidR="00442498">
        <w:rPr>
          <w:lang w:val="es-MX"/>
        </w:rPr>
        <w:t xml:space="preserve"> y dos computadores como dispositivos de salida los cuales serán PC0 y PC1.</w:t>
      </w:r>
      <w:r w:rsidR="00066599">
        <w:rPr>
          <w:lang w:val="es-MX"/>
        </w:rPr>
        <w:t xml:space="preserve"> Esta configuración es bastante común en redes de área local (LAN)</w:t>
      </w:r>
    </w:p>
    <w:p w14:paraId="3D61C4E5" w14:textId="642F6624" w:rsidR="00A830E9" w:rsidRDefault="00A830E9" w:rsidP="003B01FF">
      <w:pPr>
        <w:jc w:val="both"/>
        <w:rPr>
          <w:lang w:val="es-MX"/>
        </w:rPr>
      </w:pPr>
      <w:r>
        <w:rPr>
          <w:lang w:val="es-MX"/>
        </w:rPr>
        <w:t>En esta topología cada nodo (computadoras, impresoras, etc)</w:t>
      </w:r>
      <w:r w:rsidR="00D05189">
        <w:rPr>
          <w:lang w:val="es-MX"/>
        </w:rPr>
        <w:t xml:space="preserve"> está conectado directamente al servidor central que en esta simulación es el switch al cual van conectados nuestros los dos PC de la red. </w:t>
      </w:r>
      <w:r w:rsidR="00A75610">
        <w:rPr>
          <w:lang w:val="es-MX"/>
        </w:rPr>
        <w:t xml:space="preserve">El switch actúa como un punto focal con el cual los nodos se comunican de manera </w:t>
      </w:r>
      <w:r w:rsidR="00A75610">
        <w:rPr>
          <w:lang w:val="es-MX"/>
        </w:rPr>
        <w:lastRenderedPageBreak/>
        <w:t>directa</w:t>
      </w:r>
      <w:r w:rsidR="00FE4DDF">
        <w:rPr>
          <w:lang w:val="es-MX"/>
        </w:rPr>
        <w:t xml:space="preserve"> individualmente</w:t>
      </w:r>
      <w:r w:rsidR="00665F24">
        <w:rPr>
          <w:lang w:val="es-MX"/>
        </w:rPr>
        <w:t>, este switch recibe paquetes de datos de cualquiera de los dos PC y los reenvía al otro PC conectado funcionando como servidor para controlar y gestionar las funciones de la red.</w:t>
      </w:r>
    </w:p>
    <w:p w14:paraId="1E8F1224" w14:textId="3FDEEB02" w:rsidR="00442498" w:rsidRPr="003B01FF" w:rsidRDefault="00C6731E" w:rsidP="007A0989">
      <w:pPr>
        <w:rPr>
          <w:lang w:val="es-MX"/>
        </w:rPr>
      </w:pPr>
      <w:r w:rsidRPr="00C6731E">
        <w:rPr>
          <w:noProof/>
          <w:lang w:val="es-MX"/>
        </w:rPr>
        <w:drawing>
          <wp:inline distT="0" distB="0" distL="0" distR="0" wp14:anchorId="39A1DB86" wp14:editId="5EA39FE7">
            <wp:extent cx="2743200" cy="2781300"/>
            <wp:effectExtent l="0" t="0" r="0" b="0"/>
            <wp:docPr id="4541025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02513" name="Imagen 1" descr="Diagrama&#10;&#10;Descripción generada automáticamente"/>
                    <pic:cNvPicPr/>
                  </pic:nvPicPr>
                  <pic:blipFill>
                    <a:blip r:embed="rId9"/>
                    <a:stretch>
                      <a:fillRect/>
                    </a:stretch>
                  </pic:blipFill>
                  <pic:spPr>
                    <a:xfrm>
                      <a:off x="0" y="0"/>
                      <a:ext cx="2743584" cy="2781689"/>
                    </a:xfrm>
                    <a:prstGeom prst="rect">
                      <a:avLst/>
                    </a:prstGeom>
                  </pic:spPr>
                </pic:pic>
              </a:graphicData>
            </a:graphic>
          </wp:inline>
        </w:drawing>
      </w:r>
      <w:r w:rsidR="007A0989" w:rsidRPr="007A0989">
        <w:rPr>
          <w:noProof/>
        </w:rPr>
        <w:t xml:space="preserve"> </w:t>
      </w:r>
      <w:r w:rsidR="007A0989" w:rsidRPr="007A0989">
        <w:rPr>
          <w:noProof/>
          <w:lang w:val="es-MX"/>
        </w:rPr>
        <w:drawing>
          <wp:inline distT="0" distB="0" distL="0" distR="0" wp14:anchorId="2A4CD093" wp14:editId="744E71E8">
            <wp:extent cx="2705267" cy="2780665"/>
            <wp:effectExtent l="0" t="0" r="0" b="0"/>
            <wp:docPr id="80160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0025" name="Imagen 1" descr="Diagrama&#10;&#10;Descripción generada automáticamente"/>
                    <pic:cNvPicPr/>
                  </pic:nvPicPr>
                  <pic:blipFill>
                    <a:blip r:embed="rId10"/>
                    <a:stretch>
                      <a:fillRect/>
                    </a:stretch>
                  </pic:blipFill>
                  <pic:spPr>
                    <a:xfrm>
                      <a:off x="0" y="0"/>
                      <a:ext cx="2710553" cy="2786099"/>
                    </a:xfrm>
                    <a:prstGeom prst="rect">
                      <a:avLst/>
                    </a:prstGeom>
                  </pic:spPr>
                </pic:pic>
              </a:graphicData>
            </a:graphic>
          </wp:inline>
        </w:drawing>
      </w:r>
    </w:p>
    <w:p w14:paraId="2108AF11" w14:textId="4A14BD62" w:rsidR="00214C27" w:rsidRPr="00890A5D" w:rsidRDefault="00214C27" w:rsidP="007762FA">
      <w:pPr>
        <w:ind w:firstLine="0"/>
        <w:jc w:val="both"/>
        <w:rPr>
          <w:b/>
          <w:bCs/>
          <w:lang w:val="es-MX"/>
        </w:rPr>
      </w:pPr>
      <w:r w:rsidRPr="00890A5D">
        <w:rPr>
          <w:b/>
          <w:bCs/>
          <w:lang w:val="es-MX"/>
        </w:rPr>
        <w:t>Desarrollo de laboratorio</w:t>
      </w:r>
    </w:p>
    <w:p w14:paraId="38B3388C" w14:textId="0C70132B" w:rsidR="00540AED" w:rsidRDefault="00540AED" w:rsidP="008C01E3">
      <w:pPr>
        <w:jc w:val="both"/>
        <w:rPr>
          <w:lang w:val="es-MX"/>
        </w:rPr>
      </w:pPr>
      <w:r>
        <w:rPr>
          <w:lang w:val="es-MX"/>
        </w:rPr>
        <w:t>Como vimos anteriormente un concepto que manejaremos es el de la MAC (</w:t>
      </w:r>
      <w:r w:rsidR="0034031F">
        <w:rPr>
          <w:lang w:val="es-MX"/>
        </w:rPr>
        <w:t>Media</w:t>
      </w:r>
      <w:r>
        <w:rPr>
          <w:lang w:val="es-MX"/>
        </w:rPr>
        <w:t xml:space="preserve"> Access Control), veremos como funciona y como es que esta compuesta, para poder ver sus características y así mismo aprenderemos a como acceder a este código, por medio de la consola de Windows empleando varios comandos los cuales iremos viendo.</w:t>
      </w:r>
    </w:p>
    <w:p w14:paraId="607E4E6D" w14:textId="7089E50F" w:rsidR="00540AED" w:rsidRDefault="00540AED" w:rsidP="00C0344B">
      <w:pPr>
        <w:jc w:val="both"/>
        <w:rPr>
          <w:lang w:val="es-MX"/>
        </w:rPr>
      </w:pPr>
      <w:r>
        <w:rPr>
          <w:lang w:val="es-MX"/>
        </w:rPr>
        <w:t xml:space="preserve">Aprenderemos las capacidades de las redes empleando un pequeño ejemplo de simulación y configuración de una red básica, con topología muy básica, sin </w:t>
      </w:r>
      <w:r w:rsidR="00A95D38">
        <w:rPr>
          <w:lang w:val="es-MX"/>
        </w:rPr>
        <w:t>embargo,</w:t>
      </w:r>
      <w:r>
        <w:rPr>
          <w:lang w:val="es-MX"/>
        </w:rPr>
        <w:t xml:space="preserve"> observaremos como podremos configurar una red domestica aplicando configuraciones y protocolos de red en la capa de enlace de datos o de red. </w:t>
      </w:r>
    </w:p>
    <w:p w14:paraId="5C33189A" w14:textId="2F43AC14" w:rsidR="00540AED" w:rsidRDefault="00540AED" w:rsidP="008C01E3">
      <w:pPr>
        <w:jc w:val="both"/>
        <w:rPr>
          <w:lang w:val="es-MX"/>
        </w:rPr>
      </w:pPr>
    </w:p>
    <w:p w14:paraId="47216257" w14:textId="77777777" w:rsidR="003D1AF5" w:rsidRDefault="003D1AF5" w:rsidP="008C01E3">
      <w:pPr>
        <w:jc w:val="both"/>
        <w:rPr>
          <w:lang w:val="es-MX"/>
        </w:rPr>
      </w:pPr>
    </w:p>
    <w:p w14:paraId="69D8384A" w14:textId="77777777" w:rsidR="003D1AF5" w:rsidRDefault="003D1AF5" w:rsidP="008C01E3">
      <w:pPr>
        <w:jc w:val="both"/>
        <w:rPr>
          <w:lang w:val="es-MX"/>
        </w:rPr>
      </w:pPr>
    </w:p>
    <w:p w14:paraId="59D3134B" w14:textId="3FB462AA" w:rsidR="00540AED" w:rsidRPr="003D1AF5" w:rsidRDefault="00540AED" w:rsidP="003D1AF5">
      <w:pPr>
        <w:ind w:firstLine="0"/>
        <w:jc w:val="both"/>
        <w:rPr>
          <w:b/>
          <w:bCs/>
          <w:i/>
          <w:iCs/>
          <w:lang w:val="es-MX"/>
        </w:rPr>
      </w:pPr>
      <w:r w:rsidRPr="003D1AF5">
        <w:rPr>
          <w:b/>
          <w:bCs/>
          <w:i/>
          <w:iCs/>
          <w:lang w:val="es-MX"/>
        </w:rPr>
        <w:lastRenderedPageBreak/>
        <w:t>Validación de una MAC (</w:t>
      </w:r>
      <w:r w:rsidR="00C0344B" w:rsidRPr="003D1AF5">
        <w:rPr>
          <w:b/>
          <w:bCs/>
          <w:i/>
          <w:iCs/>
          <w:lang w:val="es-MX"/>
        </w:rPr>
        <w:t>Media</w:t>
      </w:r>
      <w:r w:rsidRPr="003D1AF5">
        <w:rPr>
          <w:b/>
          <w:bCs/>
          <w:i/>
          <w:iCs/>
          <w:lang w:val="es-MX"/>
        </w:rPr>
        <w:t xml:space="preserve"> Access Control)</w:t>
      </w:r>
    </w:p>
    <w:p w14:paraId="10573405" w14:textId="7F38268A" w:rsidR="00540AED" w:rsidRDefault="00540AED" w:rsidP="00540AED">
      <w:pPr>
        <w:ind w:firstLine="0"/>
        <w:jc w:val="both"/>
        <w:rPr>
          <w:lang w:val="es-MX"/>
        </w:rPr>
      </w:pPr>
      <w:r>
        <w:rPr>
          <w:lang w:val="es-MX"/>
        </w:rPr>
        <w:t xml:space="preserve">Inicialmente veremos </w:t>
      </w:r>
      <w:r w:rsidR="00C0344B">
        <w:rPr>
          <w:lang w:val="es-MX"/>
        </w:rPr>
        <w:t xml:space="preserve">qué es y </w:t>
      </w:r>
      <w:r>
        <w:rPr>
          <w:lang w:val="es-MX"/>
        </w:rPr>
        <w:t xml:space="preserve">cómo es la estructura básica de una dirección MAC y como consultarla en un sistema operativo de Microsoft. </w:t>
      </w:r>
    </w:p>
    <w:p w14:paraId="1B7EBB4B" w14:textId="703F0EBD" w:rsidR="00C0344B" w:rsidRDefault="00C0344B" w:rsidP="00540AED">
      <w:pPr>
        <w:ind w:firstLine="0"/>
        <w:jc w:val="both"/>
        <w:rPr>
          <w:lang w:val="es-MX"/>
        </w:rPr>
      </w:pPr>
      <w:r w:rsidRPr="00C0344B">
        <w:rPr>
          <w:lang w:val="es-MX"/>
        </w:rPr>
        <w:t>Las siglas de la dirección MAC vienen de Media Access Control, aunque en español también se la conoce como dirección física, y su función básica radica en identificar una tarjeta de red de forma global.</w:t>
      </w:r>
      <w:r w:rsidRPr="00C0344B">
        <w:t xml:space="preserve"> </w:t>
      </w:r>
      <w:r w:rsidRPr="00C0344B">
        <w:rPr>
          <w:lang w:val="es-MX"/>
        </w:rPr>
        <w:t>Este número es único y exclusivo para identificar tarjetas de red, puesto que son las encargadas de enviar y recibir información del exterior</w:t>
      </w:r>
      <w:r>
        <w:rPr>
          <w:lang w:val="es-MX"/>
        </w:rPr>
        <w:t xml:space="preserve">. </w:t>
      </w:r>
      <w:r w:rsidRPr="00C0344B">
        <w:rPr>
          <w:lang w:val="es-MX"/>
        </w:rPr>
        <w:t>La estructura de una dirección MAC sigue un formato específico y consta de seis bytes (48 bits) representados en formato hexadecimal.</w:t>
      </w:r>
    </w:p>
    <w:p w14:paraId="6A5B14EC" w14:textId="77777777" w:rsidR="00C0344B" w:rsidRPr="00C0344B" w:rsidRDefault="00C0344B" w:rsidP="00C0344B">
      <w:pPr>
        <w:ind w:firstLine="0"/>
        <w:jc w:val="both"/>
        <w:rPr>
          <w:lang w:val="es-MX"/>
        </w:rPr>
      </w:pPr>
      <w:r w:rsidRPr="00C0344B">
        <w:rPr>
          <w:lang w:val="es-MX"/>
        </w:rPr>
        <w:t>Es un número hexadecimal de 48 bits separados en 6 bloques de 8 bits. Los primeros 3 bloques identifican al fabricante de la tarjeta, los 3 últimos es un número identificativo gestionado por la IEEE.</w:t>
      </w:r>
    </w:p>
    <w:p w14:paraId="0A7664BD" w14:textId="4AD76FC8" w:rsidR="00C0344B" w:rsidRDefault="00C0344B" w:rsidP="00C0344B">
      <w:pPr>
        <w:ind w:firstLine="0"/>
        <w:jc w:val="center"/>
        <w:rPr>
          <w:lang w:val="es-MX"/>
        </w:rPr>
      </w:pPr>
      <w:r w:rsidRPr="00C0344B">
        <w:rPr>
          <w:noProof/>
          <w:lang w:val="es-MX"/>
        </w:rPr>
        <w:drawing>
          <wp:inline distT="0" distB="0" distL="0" distR="0" wp14:anchorId="66D2CEFA" wp14:editId="22B6BABC">
            <wp:extent cx="4627983" cy="20982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2937" cy="2100463"/>
                    </a:xfrm>
                    <a:prstGeom prst="rect">
                      <a:avLst/>
                    </a:prstGeom>
                  </pic:spPr>
                </pic:pic>
              </a:graphicData>
            </a:graphic>
          </wp:inline>
        </w:drawing>
      </w:r>
    </w:p>
    <w:p w14:paraId="45E831B5" w14:textId="77777777" w:rsidR="00B458FA" w:rsidRDefault="00B458FA" w:rsidP="00C0344B">
      <w:pPr>
        <w:ind w:firstLine="0"/>
        <w:jc w:val="center"/>
        <w:rPr>
          <w:lang w:val="es-MX"/>
        </w:rPr>
      </w:pPr>
    </w:p>
    <w:p w14:paraId="04FE91E8" w14:textId="03E10D08" w:rsidR="00540AED" w:rsidRDefault="00C0344B" w:rsidP="00C0344B">
      <w:pPr>
        <w:ind w:firstLine="0"/>
        <w:jc w:val="both"/>
        <w:rPr>
          <w:lang w:val="es-MX"/>
        </w:rPr>
      </w:pPr>
      <w:r w:rsidRPr="00C0344B">
        <w:rPr>
          <w:lang w:val="es-MX"/>
        </w:rPr>
        <w:t>En resumen, la estructura de una dirección MAC sigue un formato específico de seis bytes (48 bits) representados en formato hexadecimal, con los primeros tres bytes identificando al fabricante del dispositivo y los siguientes tres bytes identificando de manera única el dispositivo dentro de su rango de asignación.</w:t>
      </w:r>
    </w:p>
    <w:p w14:paraId="1460883F" w14:textId="6BBDA633" w:rsidR="00540AED" w:rsidRDefault="00540AED" w:rsidP="008C01E3">
      <w:pPr>
        <w:jc w:val="both"/>
        <w:rPr>
          <w:lang w:val="es-MX"/>
        </w:rPr>
      </w:pPr>
    </w:p>
    <w:p w14:paraId="659DD881" w14:textId="26C4D887" w:rsidR="00C0344B" w:rsidRPr="00890A5D" w:rsidRDefault="00C0344B" w:rsidP="008C01E3">
      <w:pPr>
        <w:jc w:val="both"/>
        <w:rPr>
          <w:b/>
          <w:bCs/>
          <w:i/>
          <w:iCs/>
          <w:lang w:val="es-MX"/>
        </w:rPr>
      </w:pPr>
      <w:r w:rsidRPr="00890A5D">
        <w:rPr>
          <w:b/>
          <w:bCs/>
          <w:i/>
          <w:iCs/>
          <w:lang w:val="es-MX"/>
        </w:rPr>
        <w:t xml:space="preserve">¿Cómo la consulto en mi pc? </w:t>
      </w:r>
    </w:p>
    <w:p w14:paraId="68B38A8F" w14:textId="77777777" w:rsidR="00B458FA" w:rsidRDefault="00B458FA" w:rsidP="008C01E3">
      <w:pPr>
        <w:jc w:val="both"/>
        <w:rPr>
          <w:lang w:val="es-MX"/>
        </w:rPr>
      </w:pPr>
    </w:p>
    <w:p w14:paraId="444307B0" w14:textId="5790F375" w:rsidR="00C0344B" w:rsidRPr="00890A5D" w:rsidRDefault="00C0344B" w:rsidP="00890A5D">
      <w:pPr>
        <w:pStyle w:val="Prrafodelista"/>
        <w:numPr>
          <w:ilvl w:val="0"/>
          <w:numId w:val="12"/>
        </w:numPr>
        <w:jc w:val="both"/>
        <w:rPr>
          <w:lang w:val="es-MX"/>
        </w:rPr>
      </w:pPr>
      <w:r w:rsidRPr="00890A5D">
        <w:rPr>
          <w:lang w:val="es-MX"/>
        </w:rPr>
        <w:t>Inicialmente oprimimos la tecla WIN + R:</w:t>
      </w:r>
    </w:p>
    <w:p w14:paraId="6B9260D8" w14:textId="4848CA5F" w:rsidR="00C0344B" w:rsidRPr="00890A5D" w:rsidRDefault="00C0344B" w:rsidP="00890A5D">
      <w:pPr>
        <w:pStyle w:val="Prrafodelista"/>
        <w:numPr>
          <w:ilvl w:val="0"/>
          <w:numId w:val="12"/>
        </w:numPr>
        <w:jc w:val="both"/>
        <w:rPr>
          <w:lang w:val="es-MX"/>
        </w:rPr>
      </w:pPr>
      <w:r w:rsidRPr="00890A5D">
        <w:rPr>
          <w:lang w:val="es-MX"/>
        </w:rPr>
        <w:t>Nos aparece el recuadro de “Ejecutar”, en la barra de búsqueda escribimos CMD, lo que nos traduce a la consola o terminal del sistema operativo</w:t>
      </w:r>
    </w:p>
    <w:p w14:paraId="2D6C1741" w14:textId="77777777" w:rsidR="00B458FA" w:rsidRDefault="00B458FA" w:rsidP="008C01E3">
      <w:pPr>
        <w:jc w:val="both"/>
        <w:rPr>
          <w:lang w:val="es-MX"/>
        </w:rPr>
      </w:pPr>
    </w:p>
    <w:p w14:paraId="0A59042C" w14:textId="77C7D5BA" w:rsidR="00B458FA" w:rsidRDefault="00C0344B" w:rsidP="00B458FA">
      <w:pPr>
        <w:jc w:val="both"/>
        <w:rPr>
          <w:lang w:val="es-MX"/>
        </w:rPr>
      </w:pPr>
      <w:r w:rsidRPr="00C0344B">
        <w:rPr>
          <w:noProof/>
          <w:lang w:val="es-MX"/>
        </w:rPr>
        <w:drawing>
          <wp:inline distT="0" distB="0" distL="0" distR="0" wp14:anchorId="77DBE4FE" wp14:editId="49ECD138">
            <wp:extent cx="3820058" cy="2029108"/>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058" cy="2029108"/>
                    </a:xfrm>
                    <a:prstGeom prst="rect">
                      <a:avLst/>
                    </a:prstGeom>
                  </pic:spPr>
                </pic:pic>
              </a:graphicData>
            </a:graphic>
          </wp:inline>
        </w:drawing>
      </w:r>
    </w:p>
    <w:p w14:paraId="37A5D486" w14:textId="4C0B0744" w:rsidR="00C0344B" w:rsidRDefault="00C0344B" w:rsidP="008C01E3">
      <w:pPr>
        <w:jc w:val="both"/>
        <w:rPr>
          <w:lang w:val="es-MX"/>
        </w:rPr>
      </w:pPr>
      <w:r>
        <w:rPr>
          <w:lang w:val="es-MX"/>
        </w:rPr>
        <w:t>Una vez en la terminal:</w:t>
      </w:r>
    </w:p>
    <w:p w14:paraId="5E22A952" w14:textId="1A130A66" w:rsidR="00C0344B" w:rsidRDefault="00C0344B" w:rsidP="008C01E3">
      <w:pPr>
        <w:jc w:val="both"/>
        <w:rPr>
          <w:lang w:val="es-MX"/>
        </w:rPr>
      </w:pPr>
      <w:r w:rsidRPr="00C0344B">
        <w:rPr>
          <w:noProof/>
          <w:lang w:val="es-MX"/>
        </w:rPr>
        <w:drawing>
          <wp:inline distT="0" distB="0" distL="0" distR="0" wp14:anchorId="32E9A8CD" wp14:editId="30752B83">
            <wp:extent cx="4393119" cy="23094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062" cy="2318888"/>
                    </a:xfrm>
                    <a:prstGeom prst="rect">
                      <a:avLst/>
                    </a:prstGeom>
                  </pic:spPr>
                </pic:pic>
              </a:graphicData>
            </a:graphic>
          </wp:inline>
        </w:drawing>
      </w:r>
    </w:p>
    <w:p w14:paraId="67829B4E" w14:textId="188CFEA4" w:rsidR="00C0344B" w:rsidRDefault="00C0344B" w:rsidP="008C01E3">
      <w:pPr>
        <w:jc w:val="both"/>
        <w:rPr>
          <w:lang w:val="es-MX"/>
        </w:rPr>
      </w:pPr>
    </w:p>
    <w:p w14:paraId="7411A45B" w14:textId="3FB52330" w:rsidR="00C0344B" w:rsidRPr="00890A5D" w:rsidRDefault="00C0344B" w:rsidP="00890A5D">
      <w:pPr>
        <w:pStyle w:val="Prrafodelista"/>
        <w:numPr>
          <w:ilvl w:val="0"/>
          <w:numId w:val="12"/>
        </w:numPr>
        <w:jc w:val="both"/>
        <w:rPr>
          <w:lang w:val="es-MX"/>
        </w:rPr>
      </w:pPr>
      <w:r w:rsidRPr="00890A5D">
        <w:rPr>
          <w:lang w:val="es-MX"/>
        </w:rPr>
        <w:lastRenderedPageBreak/>
        <w:t xml:space="preserve">Ingresamos las palabras “ipconfig /all”, ingresándolas en la consola por el </w:t>
      </w:r>
      <w:r w:rsidR="0034031F" w:rsidRPr="00890A5D">
        <w:rPr>
          <w:lang w:val="es-MX"/>
        </w:rPr>
        <w:t>t</w:t>
      </w:r>
      <w:r w:rsidRPr="00890A5D">
        <w:rPr>
          <w:lang w:val="es-MX"/>
        </w:rPr>
        <w:t>eclado</w:t>
      </w:r>
      <w:r w:rsidR="00B458FA" w:rsidRPr="00890A5D">
        <w:rPr>
          <w:lang w:val="es-MX"/>
        </w:rPr>
        <w:t xml:space="preserve"> </w:t>
      </w:r>
      <w:r w:rsidRPr="00890A5D">
        <w:rPr>
          <w:lang w:val="es-MX"/>
        </w:rPr>
        <w:t>(importante que sean en el mismo orden),</w:t>
      </w:r>
      <w:r w:rsidR="0034031F" w:rsidRPr="00890A5D">
        <w:rPr>
          <w:lang w:val="es-MX"/>
        </w:rPr>
        <w:t>y luego damos la tecla “Enter”</w:t>
      </w:r>
      <w:r w:rsidRPr="00890A5D">
        <w:rPr>
          <w:lang w:val="es-MX"/>
        </w:rPr>
        <w:t xml:space="preserve"> esto se conoce como comando.</w:t>
      </w:r>
    </w:p>
    <w:p w14:paraId="2D0B6544" w14:textId="4DA61AF1" w:rsidR="0034031F" w:rsidRDefault="0034031F" w:rsidP="008C01E3">
      <w:pPr>
        <w:jc w:val="both"/>
        <w:rPr>
          <w:lang w:val="es-MX"/>
        </w:rPr>
      </w:pPr>
      <w:r w:rsidRPr="0034031F">
        <w:rPr>
          <w:noProof/>
          <w:lang w:val="es-MX"/>
        </w:rPr>
        <w:drawing>
          <wp:inline distT="0" distB="0" distL="0" distR="0" wp14:anchorId="7864687D" wp14:editId="31523B8F">
            <wp:extent cx="4015857" cy="9854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4420" cy="987505"/>
                    </a:xfrm>
                    <a:prstGeom prst="rect">
                      <a:avLst/>
                    </a:prstGeom>
                  </pic:spPr>
                </pic:pic>
              </a:graphicData>
            </a:graphic>
          </wp:inline>
        </w:drawing>
      </w:r>
    </w:p>
    <w:p w14:paraId="7AC931DE" w14:textId="634B08BD" w:rsidR="00C0344B" w:rsidRDefault="00C0344B" w:rsidP="008C01E3">
      <w:pPr>
        <w:jc w:val="both"/>
        <w:rPr>
          <w:lang w:val="es-MX"/>
        </w:rPr>
      </w:pPr>
    </w:p>
    <w:p w14:paraId="509B1699" w14:textId="25978433" w:rsidR="0034031F" w:rsidRPr="00890A5D" w:rsidRDefault="0034031F" w:rsidP="00890A5D">
      <w:pPr>
        <w:pStyle w:val="Prrafodelista"/>
        <w:numPr>
          <w:ilvl w:val="0"/>
          <w:numId w:val="12"/>
        </w:numPr>
        <w:jc w:val="both"/>
        <w:rPr>
          <w:lang w:val="es-MX"/>
        </w:rPr>
      </w:pPr>
      <w:r w:rsidRPr="00890A5D">
        <w:rPr>
          <w:lang w:val="es-MX"/>
        </w:rPr>
        <w:t xml:space="preserve">Nos cargara una información acerca de nuestro computador en la pantalla de la consola, buscaremos el que indica “Dirección física”, este serial corresponde a la dirección MAC de nuestro equipo. </w:t>
      </w:r>
    </w:p>
    <w:p w14:paraId="13513367" w14:textId="464EB2B8" w:rsidR="0034031F" w:rsidRDefault="0034031F" w:rsidP="0034031F">
      <w:pPr>
        <w:ind w:firstLine="0"/>
        <w:jc w:val="both"/>
        <w:rPr>
          <w:lang w:val="es-MX"/>
        </w:rPr>
      </w:pPr>
      <w:r w:rsidRPr="0034031F">
        <w:rPr>
          <w:noProof/>
          <w:lang w:val="es-MX"/>
        </w:rPr>
        <w:drawing>
          <wp:inline distT="0" distB="0" distL="0" distR="0" wp14:anchorId="542B207F" wp14:editId="542EC139">
            <wp:extent cx="5955030" cy="10331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5030" cy="1033145"/>
                    </a:xfrm>
                    <a:prstGeom prst="rect">
                      <a:avLst/>
                    </a:prstGeom>
                  </pic:spPr>
                </pic:pic>
              </a:graphicData>
            </a:graphic>
          </wp:inline>
        </w:drawing>
      </w:r>
    </w:p>
    <w:p w14:paraId="00F1F8F0" w14:textId="651B0FE6" w:rsidR="0034031F" w:rsidRDefault="0034031F" w:rsidP="008C01E3">
      <w:pPr>
        <w:jc w:val="both"/>
        <w:rPr>
          <w:lang w:val="es-MX"/>
        </w:rPr>
      </w:pPr>
      <w:r>
        <w:rPr>
          <w:lang w:val="es-MX"/>
        </w:rPr>
        <w:t xml:space="preserve">Esta seria la dirección física del dispositivo que se </w:t>
      </w:r>
      <w:r w:rsidR="00DE2CAC">
        <w:rPr>
          <w:lang w:val="es-MX"/>
        </w:rPr>
        <w:t>consultó</w:t>
      </w:r>
      <w:r>
        <w:rPr>
          <w:lang w:val="es-MX"/>
        </w:rPr>
        <w:t>, en este caso una laptop</w:t>
      </w:r>
      <w:r w:rsidR="00DE2CAC">
        <w:rPr>
          <w:lang w:val="es-MX"/>
        </w:rPr>
        <w:t>.</w:t>
      </w:r>
    </w:p>
    <w:p w14:paraId="534CA92B" w14:textId="3F02CA3C" w:rsidR="00DE2CAC" w:rsidRDefault="00DE2CAC" w:rsidP="00DE2CAC">
      <w:pPr>
        <w:ind w:firstLine="0"/>
        <w:jc w:val="both"/>
        <w:rPr>
          <w:lang w:val="es-MX"/>
        </w:rPr>
      </w:pPr>
    </w:p>
    <w:p w14:paraId="6915440C" w14:textId="45A64F4E" w:rsidR="00DE2CAC" w:rsidRPr="00890A5D" w:rsidRDefault="00DE2CAC" w:rsidP="00890A5D">
      <w:pPr>
        <w:pStyle w:val="Prrafodelista"/>
        <w:numPr>
          <w:ilvl w:val="0"/>
          <w:numId w:val="12"/>
        </w:numPr>
        <w:jc w:val="both"/>
        <w:rPr>
          <w:lang w:val="es-MX"/>
        </w:rPr>
      </w:pPr>
      <w:r w:rsidRPr="00890A5D">
        <w:rPr>
          <w:lang w:val="es-MX"/>
        </w:rPr>
        <w:t xml:space="preserve">Para el siguiente paso debemos ingresar a la web a la dirección: </w:t>
      </w:r>
      <w:hyperlink r:id="rId16" w:history="1">
        <w:r w:rsidRPr="00890A5D">
          <w:rPr>
            <w:rStyle w:val="Hipervnculo"/>
            <w:lang w:val="es-MX"/>
          </w:rPr>
          <w:t>https://macvendors.com</w:t>
        </w:r>
      </w:hyperlink>
      <w:r w:rsidRPr="00890A5D">
        <w:rPr>
          <w:lang w:val="es-MX"/>
        </w:rPr>
        <w:t>.</w:t>
      </w:r>
    </w:p>
    <w:p w14:paraId="6A9EBBE5" w14:textId="56BDFD45" w:rsidR="00DE2CAC" w:rsidRDefault="00DE2CAC" w:rsidP="00890A5D">
      <w:pPr>
        <w:jc w:val="both"/>
        <w:rPr>
          <w:lang w:val="es-MX"/>
        </w:rPr>
      </w:pPr>
      <w:r>
        <w:rPr>
          <w:lang w:val="es-MX"/>
        </w:rPr>
        <w:t xml:space="preserve">Donde nos cargara la siguiente </w:t>
      </w:r>
      <w:r w:rsidR="00B458FA">
        <w:rPr>
          <w:lang w:val="es-MX"/>
        </w:rPr>
        <w:t>página</w:t>
      </w:r>
      <w:r>
        <w:rPr>
          <w:lang w:val="es-MX"/>
        </w:rPr>
        <w:t xml:space="preserve"> web:</w:t>
      </w:r>
    </w:p>
    <w:p w14:paraId="51AA35A1" w14:textId="77777777" w:rsidR="00B458FA" w:rsidRDefault="00B458FA" w:rsidP="00DE2CAC">
      <w:pPr>
        <w:ind w:firstLine="0"/>
        <w:jc w:val="both"/>
        <w:rPr>
          <w:lang w:val="es-MX"/>
        </w:rPr>
      </w:pPr>
    </w:p>
    <w:p w14:paraId="01A519CF" w14:textId="135E5738" w:rsidR="00DE2CAC" w:rsidRDefault="00B458FA" w:rsidP="00DE2CAC">
      <w:pPr>
        <w:ind w:firstLine="0"/>
        <w:jc w:val="both"/>
        <w:rPr>
          <w:lang w:val="es-MX"/>
        </w:rPr>
      </w:pPr>
      <w:r w:rsidRPr="00B458FA">
        <w:rPr>
          <w:noProof/>
          <w:lang w:val="es-MX"/>
        </w:rPr>
        <w:lastRenderedPageBreak/>
        <w:drawing>
          <wp:inline distT="0" distB="0" distL="0" distR="0" wp14:anchorId="6A0D967D" wp14:editId="7B50460C">
            <wp:extent cx="5955030" cy="30746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030" cy="3074670"/>
                    </a:xfrm>
                    <a:prstGeom prst="rect">
                      <a:avLst/>
                    </a:prstGeom>
                  </pic:spPr>
                </pic:pic>
              </a:graphicData>
            </a:graphic>
          </wp:inline>
        </w:drawing>
      </w:r>
    </w:p>
    <w:p w14:paraId="2544AD6D" w14:textId="77777777" w:rsidR="00B458FA" w:rsidRDefault="00B458FA" w:rsidP="00DE2CAC">
      <w:pPr>
        <w:ind w:firstLine="0"/>
        <w:jc w:val="both"/>
        <w:rPr>
          <w:lang w:val="es-MX"/>
        </w:rPr>
      </w:pPr>
    </w:p>
    <w:p w14:paraId="3F81CFA5" w14:textId="57B8F0FA" w:rsidR="00B458FA" w:rsidRPr="00890A5D" w:rsidRDefault="00B458FA" w:rsidP="00890A5D">
      <w:pPr>
        <w:pStyle w:val="Prrafodelista"/>
        <w:numPr>
          <w:ilvl w:val="0"/>
          <w:numId w:val="12"/>
        </w:numPr>
        <w:jc w:val="both"/>
        <w:rPr>
          <w:lang w:val="es-MX"/>
        </w:rPr>
      </w:pPr>
      <w:r w:rsidRPr="00890A5D">
        <w:rPr>
          <w:lang w:val="es-MX"/>
        </w:rPr>
        <w:t xml:space="preserve">Desde la consola copiamos los dígitos que corresponden a la MAC y los pegamos en el cuadro de búsqueda de la pagina web a la que ingresamos anteriormente. </w:t>
      </w:r>
    </w:p>
    <w:p w14:paraId="65A8AF6A" w14:textId="77777777" w:rsidR="00B458FA" w:rsidRDefault="00B458FA" w:rsidP="00B458FA">
      <w:pPr>
        <w:ind w:firstLine="0"/>
        <w:jc w:val="both"/>
        <w:rPr>
          <w:lang w:val="es-MX"/>
        </w:rPr>
      </w:pPr>
    </w:p>
    <w:p w14:paraId="2AEA2C8E" w14:textId="0749CA40" w:rsidR="00B458FA" w:rsidRDefault="00B458FA" w:rsidP="00B458FA">
      <w:pPr>
        <w:ind w:firstLine="0"/>
        <w:jc w:val="both"/>
        <w:rPr>
          <w:lang w:val="es-MX"/>
        </w:rPr>
      </w:pPr>
      <w:r w:rsidRPr="00B458FA">
        <w:rPr>
          <w:noProof/>
          <w:lang w:val="es-MX"/>
        </w:rPr>
        <w:drawing>
          <wp:inline distT="0" distB="0" distL="0" distR="0" wp14:anchorId="0C235383" wp14:editId="1ED90962">
            <wp:extent cx="5955030" cy="17513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030" cy="1751330"/>
                    </a:xfrm>
                    <a:prstGeom prst="rect">
                      <a:avLst/>
                    </a:prstGeom>
                  </pic:spPr>
                </pic:pic>
              </a:graphicData>
            </a:graphic>
          </wp:inline>
        </w:drawing>
      </w:r>
    </w:p>
    <w:p w14:paraId="34E09DF7" w14:textId="183B3750" w:rsidR="00B458FA" w:rsidRDefault="00B458FA" w:rsidP="00B458FA">
      <w:pPr>
        <w:ind w:firstLine="0"/>
        <w:jc w:val="both"/>
        <w:rPr>
          <w:lang w:val="es-MX"/>
        </w:rPr>
      </w:pPr>
      <w:r>
        <w:rPr>
          <w:lang w:val="es-MX"/>
        </w:rPr>
        <w:t xml:space="preserve">En consecuencia, nos cargara el proveedor de la MAC en este caso es una empresa china, la encargada de ensamblar esta parte para la computadora usada en el ejemplo. </w:t>
      </w:r>
    </w:p>
    <w:p w14:paraId="19C8AFD3" w14:textId="430DEAF9" w:rsidR="00B458FA" w:rsidRDefault="00B458FA" w:rsidP="00B458FA">
      <w:pPr>
        <w:ind w:firstLine="0"/>
        <w:jc w:val="both"/>
        <w:rPr>
          <w:lang w:val="es-MX"/>
        </w:rPr>
      </w:pPr>
    </w:p>
    <w:p w14:paraId="07FC2A94" w14:textId="6FFA1441" w:rsidR="00B458FA" w:rsidRDefault="00B458FA" w:rsidP="00B458FA">
      <w:pPr>
        <w:ind w:firstLine="0"/>
        <w:jc w:val="both"/>
        <w:rPr>
          <w:lang w:val="es-MX"/>
        </w:rPr>
      </w:pPr>
    </w:p>
    <w:p w14:paraId="52197300" w14:textId="77777777" w:rsidR="00B458FA" w:rsidRDefault="00B458FA" w:rsidP="00B458FA">
      <w:pPr>
        <w:ind w:firstLine="0"/>
        <w:jc w:val="both"/>
        <w:rPr>
          <w:lang w:val="es-MX"/>
        </w:rPr>
      </w:pPr>
    </w:p>
    <w:p w14:paraId="724FF8CA" w14:textId="2F4452B3" w:rsidR="00540AED" w:rsidRDefault="00D17688" w:rsidP="009E5C68">
      <w:pPr>
        <w:ind w:firstLine="0"/>
        <w:jc w:val="both"/>
        <w:rPr>
          <w:b/>
          <w:bCs/>
          <w:i/>
          <w:iCs/>
          <w:lang w:val="es-MX"/>
        </w:rPr>
      </w:pPr>
      <w:r>
        <w:rPr>
          <w:b/>
          <w:bCs/>
          <w:i/>
          <w:iCs/>
          <w:lang w:val="es-MX"/>
        </w:rPr>
        <w:lastRenderedPageBreak/>
        <w:t>Desarrollo de la Simulación de Red</w:t>
      </w:r>
    </w:p>
    <w:p w14:paraId="14C171AE" w14:textId="6C76FD37" w:rsidR="00D17688" w:rsidRDefault="00844EB0" w:rsidP="00844EB0">
      <w:pPr>
        <w:pStyle w:val="Prrafodelista"/>
        <w:numPr>
          <w:ilvl w:val="0"/>
          <w:numId w:val="14"/>
        </w:numPr>
        <w:jc w:val="both"/>
        <w:rPr>
          <w:lang w:val="es-MX"/>
        </w:rPr>
      </w:pPr>
      <w:r>
        <w:rPr>
          <w:lang w:val="es-MX"/>
        </w:rPr>
        <w:t xml:space="preserve">Se </w:t>
      </w:r>
      <w:r w:rsidR="00242740">
        <w:rPr>
          <w:lang w:val="es-MX"/>
        </w:rPr>
        <w:t>usarán</w:t>
      </w:r>
      <w:r w:rsidR="006864CA">
        <w:rPr>
          <w:lang w:val="es-MX"/>
        </w:rPr>
        <w:t xml:space="preserve"> dos PC llamados PC0 y PC1 respectivamente además de un switch que funcionara como intermediario entre los dos</w:t>
      </w:r>
      <w:r w:rsidR="00017F3B">
        <w:rPr>
          <w:lang w:val="es-MX"/>
        </w:rPr>
        <w:t xml:space="preserve"> además de como punto central de toda la red.</w:t>
      </w:r>
    </w:p>
    <w:p w14:paraId="4E0010F2" w14:textId="1A0B9DD7" w:rsidR="00017F3B" w:rsidRDefault="00242740" w:rsidP="00242740">
      <w:pPr>
        <w:pStyle w:val="Prrafodelista"/>
        <w:jc w:val="both"/>
        <w:rPr>
          <w:lang w:val="es-MX"/>
        </w:rPr>
      </w:pPr>
      <w:r w:rsidRPr="00242740">
        <w:rPr>
          <w:noProof/>
          <w:lang w:val="es-MX"/>
        </w:rPr>
        <w:drawing>
          <wp:inline distT="0" distB="0" distL="0" distR="0" wp14:anchorId="4AB2FC60" wp14:editId="5E5561E0">
            <wp:extent cx="3705225" cy="2457450"/>
            <wp:effectExtent l="0" t="0" r="0" b="0"/>
            <wp:docPr id="2476538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3859" name="Imagen 1" descr="Diagrama&#10;&#10;Descripción generada automáticamente"/>
                    <pic:cNvPicPr/>
                  </pic:nvPicPr>
                  <pic:blipFill>
                    <a:blip r:embed="rId19"/>
                    <a:stretch>
                      <a:fillRect/>
                    </a:stretch>
                  </pic:blipFill>
                  <pic:spPr>
                    <a:xfrm>
                      <a:off x="0" y="0"/>
                      <a:ext cx="3705744" cy="2457794"/>
                    </a:xfrm>
                    <a:prstGeom prst="rect">
                      <a:avLst/>
                    </a:prstGeom>
                  </pic:spPr>
                </pic:pic>
              </a:graphicData>
            </a:graphic>
          </wp:inline>
        </w:drawing>
      </w:r>
    </w:p>
    <w:p w14:paraId="048FFF9A" w14:textId="1DCB5A6D" w:rsidR="00242740" w:rsidRDefault="00644143" w:rsidP="00D02406">
      <w:pPr>
        <w:pStyle w:val="Prrafodelista"/>
        <w:numPr>
          <w:ilvl w:val="0"/>
          <w:numId w:val="14"/>
        </w:numPr>
        <w:jc w:val="both"/>
        <w:rPr>
          <w:lang w:val="es-MX"/>
        </w:rPr>
      </w:pPr>
      <w:r>
        <w:rPr>
          <w:lang w:val="es-MX"/>
        </w:rPr>
        <w:t xml:space="preserve">Los dos PC se conectaran al Switch </w:t>
      </w:r>
      <w:r w:rsidR="00963864">
        <w:rPr>
          <w:lang w:val="es-MX"/>
        </w:rPr>
        <w:t>para que de esta forma al ser intermediario los dos PC queden conectados también entre si.</w:t>
      </w:r>
      <w:r w:rsidR="00F531D3">
        <w:rPr>
          <w:lang w:val="es-MX"/>
        </w:rPr>
        <w:t xml:space="preserve"> Esto hará que se genere la conexión entre los tres elementos de la red </w:t>
      </w:r>
    </w:p>
    <w:p w14:paraId="76AF58E2" w14:textId="5C8B33C0" w:rsidR="00963864" w:rsidRDefault="00F531D3" w:rsidP="00963864">
      <w:pPr>
        <w:pStyle w:val="Prrafodelista"/>
        <w:jc w:val="both"/>
        <w:rPr>
          <w:noProof/>
        </w:rPr>
      </w:pPr>
      <w:r w:rsidRPr="00F531D3">
        <w:rPr>
          <w:noProof/>
          <w:lang w:val="es-MX"/>
        </w:rPr>
        <w:drawing>
          <wp:inline distT="0" distB="0" distL="0" distR="0" wp14:anchorId="41BD3B47" wp14:editId="1397EA63">
            <wp:extent cx="2314898" cy="2800741"/>
            <wp:effectExtent l="0" t="0" r="9525" b="0"/>
            <wp:docPr id="969599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74" name="Imagen 1" descr="Diagrama&#10;&#10;Descripción generada automáticamente"/>
                    <pic:cNvPicPr/>
                  </pic:nvPicPr>
                  <pic:blipFill>
                    <a:blip r:embed="rId20"/>
                    <a:stretch>
                      <a:fillRect/>
                    </a:stretch>
                  </pic:blipFill>
                  <pic:spPr>
                    <a:xfrm>
                      <a:off x="0" y="0"/>
                      <a:ext cx="2314898" cy="2800741"/>
                    </a:xfrm>
                    <a:prstGeom prst="rect">
                      <a:avLst/>
                    </a:prstGeom>
                  </pic:spPr>
                </pic:pic>
              </a:graphicData>
            </a:graphic>
          </wp:inline>
        </w:drawing>
      </w:r>
      <w:r w:rsidR="001C07A3" w:rsidRPr="001C07A3">
        <w:rPr>
          <w:noProof/>
        </w:rPr>
        <w:t xml:space="preserve"> </w:t>
      </w:r>
      <w:r w:rsidR="001C07A3" w:rsidRPr="001C07A3">
        <w:rPr>
          <w:noProof/>
          <w:lang w:val="es-MX"/>
        </w:rPr>
        <w:drawing>
          <wp:inline distT="0" distB="0" distL="0" distR="0" wp14:anchorId="1C075E14" wp14:editId="62B96FB5">
            <wp:extent cx="2343150" cy="2809875"/>
            <wp:effectExtent l="0" t="0" r="0" b="0"/>
            <wp:docPr id="1452324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4428" name="Imagen 1" descr="Diagrama&#10;&#10;Descripción generada automáticamente"/>
                    <pic:cNvPicPr/>
                  </pic:nvPicPr>
                  <pic:blipFill>
                    <a:blip r:embed="rId21"/>
                    <a:stretch>
                      <a:fillRect/>
                    </a:stretch>
                  </pic:blipFill>
                  <pic:spPr>
                    <a:xfrm>
                      <a:off x="0" y="0"/>
                      <a:ext cx="2343478" cy="2810268"/>
                    </a:xfrm>
                    <a:prstGeom prst="rect">
                      <a:avLst/>
                    </a:prstGeom>
                  </pic:spPr>
                </pic:pic>
              </a:graphicData>
            </a:graphic>
          </wp:inline>
        </w:drawing>
      </w:r>
    </w:p>
    <w:p w14:paraId="26AB0C8B" w14:textId="5FE93162" w:rsidR="001C07A3" w:rsidRDefault="001C07A3" w:rsidP="00963864">
      <w:pPr>
        <w:pStyle w:val="Prrafodelista"/>
        <w:jc w:val="both"/>
        <w:rPr>
          <w:lang w:val="es-MX"/>
        </w:rPr>
      </w:pPr>
      <w:r>
        <w:rPr>
          <w:lang w:val="es-MX"/>
        </w:rPr>
        <w:tab/>
        <w:t>Conectando</w:t>
      </w:r>
      <w:r>
        <w:rPr>
          <w:lang w:val="es-MX"/>
        </w:rPr>
        <w:tab/>
      </w:r>
      <w:r>
        <w:rPr>
          <w:lang w:val="es-MX"/>
        </w:rPr>
        <w:tab/>
      </w:r>
      <w:r>
        <w:rPr>
          <w:lang w:val="es-MX"/>
        </w:rPr>
        <w:tab/>
      </w:r>
      <w:r>
        <w:rPr>
          <w:lang w:val="es-MX"/>
        </w:rPr>
        <w:tab/>
        <w:t>Conectado</w:t>
      </w:r>
    </w:p>
    <w:p w14:paraId="126B0B33" w14:textId="70514DE7" w:rsidR="001C07A3" w:rsidRDefault="00FC5B11" w:rsidP="00FC5B11">
      <w:pPr>
        <w:pStyle w:val="Prrafodelista"/>
        <w:numPr>
          <w:ilvl w:val="0"/>
          <w:numId w:val="14"/>
        </w:numPr>
        <w:jc w:val="both"/>
        <w:rPr>
          <w:lang w:val="es-MX"/>
        </w:rPr>
      </w:pPr>
      <w:r>
        <w:rPr>
          <w:lang w:val="es-MX"/>
        </w:rPr>
        <w:t xml:space="preserve">A </w:t>
      </w:r>
      <w:r w:rsidR="00BD5551">
        <w:rPr>
          <w:lang w:val="es-MX"/>
        </w:rPr>
        <w:t>continuación,</w:t>
      </w:r>
      <w:r>
        <w:rPr>
          <w:lang w:val="es-MX"/>
        </w:rPr>
        <w:t xml:space="preserve"> configuramos la dirección IP de los PC </w:t>
      </w:r>
      <w:r w:rsidR="001A36CA">
        <w:rPr>
          <w:lang w:val="es-MX"/>
        </w:rPr>
        <w:t>de la siguiente manera:</w:t>
      </w:r>
    </w:p>
    <w:p w14:paraId="3286945B" w14:textId="27C988E3" w:rsidR="001A36CA" w:rsidRDefault="001A36CA" w:rsidP="001A36CA">
      <w:pPr>
        <w:pStyle w:val="Prrafodelista"/>
        <w:numPr>
          <w:ilvl w:val="0"/>
          <w:numId w:val="12"/>
        </w:numPr>
        <w:jc w:val="both"/>
        <w:rPr>
          <w:lang w:val="es-MX"/>
        </w:rPr>
      </w:pPr>
      <w:r>
        <w:rPr>
          <w:lang w:val="es-MX"/>
        </w:rPr>
        <w:lastRenderedPageBreak/>
        <w:t xml:space="preserve">Damos click en el pc que deseamos configurar para que nos abra la </w:t>
      </w:r>
      <w:r w:rsidR="00506CCE">
        <w:rPr>
          <w:lang w:val="es-MX"/>
        </w:rPr>
        <w:t>ventana correspondiente</w:t>
      </w:r>
    </w:p>
    <w:p w14:paraId="69CEC885" w14:textId="607599EE" w:rsidR="00506CCE" w:rsidRDefault="00506CCE" w:rsidP="00506CCE">
      <w:pPr>
        <w:pStyle w:val="Prrafodelista"/>
        <w:ind w:left="1080"/>
        <w:jc w:val="both"/>
        <w:rPr>
          <w:lang w:val="es-MX"/>
        </w:rPr>
      </w:pPr>
      <w:r w:rsidRPr="00506CCE">
        <w:rPr>
          <w:noProof/>
          <w:lang w:val="es-MX"/>
        </w:rPr>
        <w:drawing>
          <wp:inline distT="0" distB="0" distL="0" distR="0" wp14:anchorId="1A9F20F2" wp14:editId="5EE9FE6A">
            <wp:extent cx="3079017" cy="3124200"/>
            <wp:effectExtent l="0" t="0" r="0" b="0"/>
            <wp:docPr id="475853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53231" name=""/>
                    <pic:cNvPicPr/>
                  </pic:nvPicPr>
                  <pic:blipFill>
                    <a:blip r:embed="rId22"/>
                    <a:stretch>
                      <a:fillRect/>
                    </a:stretch>
                  </pic:blipFill>
                  <pic:spPr>
                    <a:xfrm>
                      <a:off x="0" y="0"/>
                      <a:ext cx="3088695" cy="3134020"/>
                    </a:xfrm>
                    <a:prstGeom prst="rect">
                      <a:avLst/>
                    </a:prstGeom>
                  </pic:spPr>
                </pic:pic>
              </a:graphicData>
            </a:graphic>
          </wp:inline>
        </w:drawing>
      </w:r>
    </w:p>
    <w:p w14:paraId="29B9E096" w14:textId="1AAC7929" w:rsidR="00506CCE" w:rsidRDefault="00506CCE" w:rsidP="00506CCE">
      <w:pPr>
        <w:pStyle w:val="Prrafodelista"/>
        <w:numPr>
          <w:ilvl w:val="0"/>
          <w:numId w:val="12"/>
        </w:numPr>
        <w:jc w:val="both"/>
        <w:rPr>
          <w:lang w:val="es-MX"/>
        </w:rPr>
      </w:pPr>
      <w:r>
        <w:rPr>
          <w:lang w:val="es-MX"/>
        </w:rPr>
        <w:t xml:space="preserve">En la parte superior de esta ventana iremos a la pestaña “Desktop” </w:t>
      </w:r>
    </w:p>
    <w:p w14:paraId="4D10CCAC" w14:textId="25AEF10D" w:rsidR="00506CCE" w:rsidRDefault="00A4759C" w:rsidP="00506CCE">
      <w:pPr>
        <w:pStyle w:val="Prrafodelista"/>
        <w:ind w:left="1080"/>
        <w:jc w:val="both"/>
        <w:rPr>
          <w:lang w:val="es-MX"/>
        </w:rPr>
      </w:pPr>
      <w:r w:rsidRPr="00A4759C">
        <w:rPr>
          <w:noProof/>
          <w:lang w:val="es-MX"/>
        </w:rPr>
        <w:drawing>
          <wp:inline distT="0" distB="0" distL="0" distR="0" wp14:anchorId="43624D46" wp14:editId="7CF74D62">
            <wp:extent cx="3310151" cy="3486150"/>
            <wp:effectExtent l="0" t="0" r="0" b="0"/>
            <wp:docPr id="1945020443" name="Imagen 1"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0443" name="Imagen 1" descr="Una captura de pantalla de un celular con texto e imágenes&#10;&#10;Descripción generada automáticamente con confianza media"/>
                    <pic:cNvPicPr/>
                  </pic:nvPicPr>
                  <pic:blipFill>
                    <a:blip r:embed="rId23"/>
                    <a:stretch>
                      <a:fillRect/>
                    </a:stretch>
                  </pic:blipFill>
                  <pic:spPr>
                    <a:xfrm>
                      <a:off x="0" y="0"/>
                      <a:ext cx="3326775" cy="3503658"/>
                    </a:xfrm>
                    <a:prstGeom prst="rect">
                      <a:avLst/>
                    </a:prstGeom>
                  </pic:spPr>
                </pic:pic>
              </a:graphicData>
            </a:graphic>
          </wp:inline>
        </w:drawing>
      </w:r>
    </w:p>
    <w:p w14:paraId="3563D6B8" w14:textId="41C0FE72" w:rsidR="00A4759C" w:rsidRDefault="00A4759C" w:rsidP="00506CCE">
      <w:pPr>
        <w:pStyle w:val="Prrafodelista"/>
        <w:ind w:left="1080"/>
        <w:jc w:val="both"/>
        <w:rPr>
          <w:lang w:val="es-MX"/>
        </w:rPr>
      </w:pPr>
    </w:p>
    <w:p w14:paraId="06131E0E" w14:textId="42A03B0B" w:rsidR="00A4759C" w:rsidRDefault="00A4759C" w:rsidP="00A4759C">
      <w:pPr>
        <w:pStyle w:val="Prrafodelista"/>
        <w:numPr>
          <w:ilvl w:val="0"/>
          <w:numId w:val="12"/>
        </w:numPr>
        <w:jc w:val="both"/>
        <w:rPr>
          <w:lang w:val="es-MX"/>
        </w:rPr>
      </w:pPr>
      <w:r>
        <w:rPr>
          <w:lang w:val="es-MX"/>
        </w:rPr>
        <w:lastRenderedPageBreak/>
        <w:t>Una vez allí daremos click en el botón “IP Configuration”</w:t>
      </w:r>
    </w:p>
    <w:p w14:paraId="38630580" w14:textId="332AA3FB" w:rsidR="00A4759C" w:rsidRDefault="008347CC" w:rsidP="00A4759C">
      <w:pPr>
        <w:pStyle w:val="Prrafodelista"/>
        <w:ind w:left="1080"/>
        <w:jc w:val="both"/>
        <w:rPr>
          <w:lang w:val="es-MX"/>
        </w:rPr>
      </w:pPr>
      <w:r w:rsidRPr="008347CC">
        <w:rPr>
          <w:noProof/>
          <w:lang w:val="es-MX"/>
        </w:rPr>
        <w:drawing>
          <wp:inline distT="0" distB="0" distL="0" distR="0" wp14:anchorId="05E1A496" wp14:editId="7FD5DB86">
            <wp:extent cx="4828080" cy="4895850"/>
            <wp:effectExtent l="0" t="0" r="0" b="0"/>
            <wp:docPr id="12648552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5296" name="Imagen 1" descr="Interfaz de usuario gráfica, Texto, Aplicación, Correo electrónico&#10;&#10;Descripción generada automáticamente"/>
                    <pic:cNvPicPr/>
                  </pic:nvPicPr>
                  <pic:blipFill>
                    <a:blip r:embed="rId24"/>
                    <a:stretch>
                      <a:fillRect/>
                    </a:stretch>
                  </pic:blipFill>
                  <pic:spPr>
                    <a:xfrm>
                      <a:off x="0" y="0"/>
                      <a:ext cx="4833534" cy="4901381"/>
                    </a:xfrm>
                    <a:prstGeom prst="rect">
                      <a:avLst/>
                    </a:prstGeom>
                  </pic:spPr>
                </pic:pic>
              </a:graphicData>
            </a:graphic>
          </wp:inline>
        </w:drawing>
      </w:r>
    </w:p>
    <w:p w14:paraId="06E539B7" w14:textId="77A96D5A" w:rsidR="008347CC" w:rsidRDefault="008347CC" w:rsidP="008347CC">
      <w:pPr>
        <w:pStyle w:val="Prrafodelista"/>
        <w:numPr>
          <w:ilvl w:val="0"/>
          <w:numId w:val="12"/>
        </w:numPr>
        <w:jc w:val="both"/>
        <w:rPr>
          <w:lang w:val="es-MX"/>
        </w:rPr>
      </w:pPr>
      <w:r>
        <w:rPr>
          <w:lang w:val="es-MX"/>
        </w:rPr>
        <w:t>En la casilla de “</w:t>
      </w:r>
      <w:r w:rsidR="00134757">
        <w:rPr>
          <w:lang w:val="es-MX"/>
        </w:rPr>
        <w:t>IPv4 Address” ingresaremos el IP “192.168.0.21”</w:t>
      </w:r>
      <w:r w:rsidR="00E6125B">
        <w:rPr>
          <w:lang w:val="es-MX"/>
        </w:rPr>
        <w:t xml:space="preserve"> para el PC0 y “192.168.0.20” para el PC1.</w:t>
      </w:r>
    </w:p>
    <w:p w14:paraId="773661AE" w14:textId="06C7C160" w:rsidR="00BC77C4" w:rsidRDefault="00BC77C4" w:rsidP="00BC77C4">
      <w:pPr>
        <w:pStyle w:val="Prrafodelista"/>
        <w:ind w:left="1080"/>
        <w:jc w:val="both"/>
        <w:rPr>
          <w:lang w:val="es-MX"/>
        </w:rPr>
      </w:pPr>
      <w:r w:rsidRPr="00BC77C4">
        <w:rPr>
          <w:noProof/>
          <w:lang w:val="es-MX"/>
        </w:rPr>
        <w:lastRenderedPageBreak/>
        <w:drawing>
          <wp:inline distT="0" distB="0" distL="0" distR="0" wp14:anchorId="653A6489" wp14:editId="27420CF4">
            <wp:extent cx="2551191" cy="2590800"/>
            <wp:effectExtent l="0" t="0" r="0" b="0"/>
            <wp:docPr id="7907868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86813" name="Imagen 1" descr="Interfaz de usuario gráfica, Texto, Aplicación, Correo electrónico&#10;&#10;Descripción generada automáticamente"/>
                    <pic:cNvPicPr/>
                  </pic:nvPicPr>
                  <pic:blipFill>
                    <a:blip r:embed="rId25"/>
                    <a:stretch>
                      <a:fillRect/>
                    </a:stretch>
                  </pic:blipFill>
                  <pic:spPr>
                    <a:xfrm>
                      <a:off x="0" y="0"/>
                      <a:ext cx="2565836" cy="2605673"/>
                    </a:xfrm>
                    <a:prstGeom prst="rect">
                      <a:avLst/>
                    </a:prstGeom>
                  </pic:spPr>
                </pic:pic>
              </a:graphicData>
            </a:graphic>
          </wp:inline>
        </w:drawing>
      </w:r>
      <w:r w:rsidR="009B110A" w:rsidRPr="009B110A">
        <w:rPr>
          <w:noProof/>
          <w:lang w:val="es-MX"/>
        </w:rPr>
        <w:drawing>
          <wp:inline distT="0" distB="0" distL="0" distR="0" wp14:anchorId="385223FE" wp14:editId="40C81622">
            <wp:extent cx="2509475" cy="2599671"/>
            <wp:effectExtent l="0" t="0" r="0" b="0"/>
            <wp:docPr id="124832480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24804" name="Imagen 1" descr="Interfaz de usuario gráfica, Aplicación, Correo electrónico&#10;&#10;Descripción generada automáticamente"/>
                    <pic:cNvPicPr/>
                  </pic:nvPicPr>
                  <pic:blipFill>
                    <a:blip r:embed="rId26"/>
                    <a:stretch>
                      <a:fillRect/>
                    </a:stretch>
                  </pic:blipFill>
                  <pic:spPr>
                    <a:xfrm>
                      <a:off x="0" y="0"/>
                      <a:ext cx="2525089" cy="2615846"/>
                    </a:xfrm>
                    <a:prstGeom prst="rect">
                      <a:avLst/>
                    </a:prstGeom>
                  </pic:spPr>
                </pic:pic>
              </a:graphicData>
            </a:graphic>
          </wp:inline>
        </w:drawing>
      </w:r>
    </w:p>
    <w:p w14:paraId="19553F8E" w14:textId="7A294A0C" w:rsidR="009B110A" w:rsidRDefault="009B110A" w:rsidP="00BC77C4">
      <w:pPr>
        <w:pStyle w:val="Prrafodelista"/>
        <w:ind w:left="1080"/>
        <w:jc w:val="both"/>
        <w:rPr>
          <w:lang w:val="es-MX"/>
        </w:rPr>
      </w:pPr>
      <w:r>
        <w:rPr>
          <w:lang w:val="es-MX"/>
        </w:rPr>
        <w:tab/>
      </w:r>
      <w:r>
        <w:rPr>
          <w:lang w:val="es-MX"/>
        </w:rPr>
        <w:tab/>
      </w:r>
      <w:r>
        <w:rPr>
          <w:lang w:val="es-MX"/>
        </w:rPr>
        <w:tab/>
        <w:t>PC0</w:t>
      </w:r>
      <w:r>
        <w:rPr>
          <w:lang w:val="es-MX"/>
        </w:rPr>
        <w:tab/>
      </w:r>
      <w:r>
        <w:rPr>
          <w:lang w:val="es-MX"/>
        </w:rPr>
        <w:tab/>
      </w:r>
      <w:r>
        <w:rPr>
          <w:lang w:val="es-MX"/>
        </w:rPr>
        <w:tab/>
      </w:r>
      <w:r>
        <w:rPr>
          <w:lang w:val="es-MX"/>
        </w:rPr>
        <w:tab/>
      </w:r>
      <w:r>
        <w:rPr>
          <w:lang w:val="es-MX"/>
        </w:rPr>
        <w:tab/>
        <w:t>PC1</w:t>
      </w:r>
    </w:p>
    <w:p w14:paraId="3B0434ED" w14:textId="383D5ECC" w:rsidR="00E6125B" w:rsidRPr="00851D7F" w:rsidRDefault="00C15DCC" w:rsidP="00851D7F">
      <w:pPr>
        <w:pStyle w:val="Prrafodelista"/>
        <w:numPr>
          <w:ilvl w:val="0"/>
          <w:numId w:val="14"/>
        </w:numPr>
        <w:jc w:val="both"/>
        <w:rPr>
          <w:lang w:val="es-MX"/>
        </w:rPr>
      </w:pPr>
      <w:r w:rsidRPr="00851D7F">
        <w:rPr>
          <w:lang w:val="es-MX"/>
        </w:rPr>
        <w:t>Seguido a esto cerraremos la ventana de configuración del PC y daremos click en el switch para abrir la ventana correspondiente a este</w:t>
      </w:r>
    </w:p>
    <w:p w14:paraId="40ED3C1F" w14:textId="31AB3FD2" w:rsidR="00C15DCC" w:rsidRDefault="006822B5" w:rsidP="00C15DCC">
      <w:pPr>
        <w:pStyle w:val="Prrafodelista"/>
        <w:ind w:left="1080"/>
        <w:jc w:val="both"/>
        <w:rPr>
          <w:lang w:val="es-MX"/>
        </w:rPr>
      </w:pPr>
      <w:r w:rsidRPr="006822B5">
        <w:rPr>
          <w:noProof/>
          <w:lang w:val="es-MX"/>
        </w:rPr>
        <w:drawing>
          <wp:inline distT="0" distB="0" distL="0" distR="0" wp14:anchorId="11BC2DA3" wp14:editId="71294F2A">
            <wp:extent cx="3839196" cy="3942892"/>
            <wp:effectExtent l="0" t="0" r="0" b="0"/>
            <wp:docPr id="8628063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6372" name="Imagen 1" descr="Interfaz de usuario gráfica, Texto&#10;&#10;Descripción generada automáticamente"/>
                    <pic:cNvPicPr/>
                  </pic:nvPicPr>
                  <pic:blipFill>
                    <a:blip r:embed="rId27"/>
                    <a:stretch>
                      <a:fillRect/>
                    </a:stretch>
                  </pic:blipFill>
                  <pic:spPr>
                    <a:xfrm>
                      <a:off x="0" y="0"/>
                      <a:ext cx="3845018" cy="3948871"/>
                    </a:xfrm>
                    <a:prstGeom prst="rect">
                      <a:avLst/>
                    </a:prstGeom>
                  </pic:spPr>
                </pic:pic>
              </a:graphicData>
            </a:graphic>
          </wp:inline>
        </w:drawing>
      </w:r>
    </w:p>
    <w:p w14:paraId="16C894D8" w14:textId="77777777" w:rsidR="006822B5" w:rsidRDefault="006822B5" w:rsidP="00C15DCC">
      <w:pPr>
        <w:pStyle w:val="Prrafodelista"/>
        <w:ind w:left="1080"/>
        <w:jc w:val="both"/>
        <w:rPr>
          <w:lang w:val="es-MX"/>
        </w:rPr>
      </w:pPr>
    </w:p>
    <w:p w14:paraId="0FC2577F" w14:textId="6B9E84C8" w:rsidR="006822B5" w:rsidRDefault="006822B5" w:rsidP="00851D7F">
      <w:pPr>
        <w:pStyle w:val="Prrafodelista"/>
        <w:numPr>
          <w:ilvl w:val="0"/>
          <w:numId w:val="14"/>
        </w:numPr>
        <w:jc w:val="both"/>
        <w:rPr>
          <w:lang w:val="es-MX"/>
        </w:rPr>
      </w:pPr>
      <w:r>
        <w:rPr>
          <w:lang w:val="es-MX"/>
        </w:rPr>
        <w:lastRenderedPageBreak/>
        <w:t>Ya dentro de la ventana iremos a la pestaña “CLI” en la parte superior.</w:t>
      </w:r>
    </w:p>
    <w:p w14:paraId="58FFF9A8" w14:textId="5A24E167" w:rsidR="006822B5" w:rsidRDefault="00547896" w:rsidP="006822B5">
      <w:pPr>
        <w:pStyle w:val="Prrafodelista"/>
        <w:ind w:left="1080"/>
        <w:jc w:val="both"/>
        <w:rPr>
          <w:lang w:val="es-MX"/>
        </w:rPr>
      </w:pPr>
      <w:r w:rsidRPr="00547896">
        <w:rPr>
          <w:noProof/>
          <w:lang w:val="es-MX"/>
        </w:rPr>
        <w:drawing>
          <wp:inline distT="0" distB="0" distL="0" distR="0" wp14:anchorId="38AE8B62" wp14:editId="25D0E66E">
            <wp:extent cx="4189265" cy="4308653"/>
            <wp:effectExtent l="0" t="0" r="0" b="0"/>
            <wp:docPr id="660776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76015" name="Imagen 1" descr="Interfaz de usuario gráfica, Texto, Aplicación&#10;&#10;Descripción generada automáticamente"/>
                    <pic:cNvPicPr/>
                  </pic:nvPicPr>
                  <pic:blipFill>
                    <a:blip r:embed="rId28"/>
                    <a:stretch>
                      <a:fillRect/>
                    </a:stretch>
                  </pic:blipFill>
                  <pic:spPr>
                    <a:xfrm>
                      <a:off x="0" y="0"/>
                      <a:ext cx="4193109" cy="4312606"/>
                    </a:xfrm>
                    <a:prstGeom prst="rect">
                      <a:avLst/>
                    </a:prstGeom>
                  </pic:spPr>
                </pic:pic>
              </a:graphicData>
            </a:graphic>
          </wp:inline>
        </w:drawing>
      </w:r>
      <w:r>
        <w:rPr>
          <w:lang w:val="es-MX"/>
        </w:rPr>
        <w:t xml:space="preserve"> </w:t>
      </w:r>
    </w:p>
    <w:p w14:paraId="0C2BFDC7" w14:textId="011EA8FD" w:rsidR="00B218B6" w:rsidRDefault="00B218B6" w:rsidP="006822B5">
      <w:pPr>
        <w:pStyle w:val="Prrafodelista"/>
        <w:ind w:left="1080"/>
        <w:jc w:val="both"/>
        <w:rPr>
          <w:lang w:val="es-MX"/>
        </w:rPr>
      </w:pPr>
      <w:r>
        <w:rPr>
          <w:lang w:val="es-MX"/>
        </w:rPr>
        <w:t xml:space="preserve">Al ingresar a CLI ingresamos </w:t>
      </w:r>
      <w:r w:rsidR="000B0844">
        <w:rPr>
          <w:lang w:val="es-MX"/>
        </w:rPr>
        <w:t>en modo no privilegiado o modo usuario</w:t>
      </w:r>
      <w:r w:rsidR="009D2BCF">
        <w:rPr>
          <w:lang w:val="es-MX"/>
        </w:rPr>
        <w:t xml:space="preserve"> que es el modo de operación inicial al conectarse a un dispositivo Cisco, el indicador de comandos </w:t>
      </w:r>
      <w:r w:rsidR="00A318E5">
        <w:rPr>
          <w:lang w:val="es-MX"/>
        </w:rPr>
        <w:t>muestra un símbolo de mayor que “&gt;” y solo tenemos acceso a comandos y funciones limitados</w:t>
      </w:r>
      <w:r w:rsidR="001F27A8">
        <w:rPr>
          <w:lang w:val="es-MX"/>
        </w:rPr>
        <w:t xml:space="preserve">. Como se requiere el acceso a comandos más avanzados tendremos que pasar a modo enable o modo privilegiado </w:t>
      </w:r>
      <w:r w:rsidR="00AF3AD7">
        <w:rPr>
          <w:lang w:val="es-MX"/>
        </w:rPr>
        <w:t>para poder realizar las configuraciones.</w:t>
      </w:r>
    </w:p>
    <w:p w14:paraId="58209895" w14:textId="0A3BD676" w:rsidR="00AF3AD7" w:rsidRDefault="00AF3AD7" w:rsidP="00851D7F">
      <w:pPr>
        <w:pStyle w:val="Prrafodelista"/>
        <w:numPr>
          <w:ilvl w:val="0"/>
          <w:numId w:val="14"/>
        </w:numPr>
        <w:jc w:val="both"/>
        <w:rPr>
          <w:lang w:val="es-MX"/>
        </w:rPr>
      </w:pPr>
      <w:r>
        <w:rPr>
          <w:lang w:val="es-MX"/>
        </w:rPr>
        <w:t xml:space="preserve">Dentro de la consola de comandos que encontramos en la pestaña “CLI” </w:t>
      </w:r>
      <w:r w:rsidR="00DA3498">
        <w:rPr>
          <w:lang w:val="es-MX"/>
        </w:rPr>
        <w:t>daremos enter para ingresar en modo usuario</w:t>
      </w:r>
    </w:p>
    <w:p w14:paraId="7B1E726A" w14:textId="3C6C5ED8" w:rsidR="002B3B18" w:rsidRDefault="002B3B18" w:rsidP="002B3B18">
      <w:pPr>
        <w:pStyle w:val="Prrafodelista"/>
        <w:ind w:left="1080"/>
        <w:jc w:val="both"/>
        <w:rPr>
          <w:lang w:val="es-MX"/>
        </w:rPr>
      </w:pPr>
      <w:r w:rsidRPr="002B3B18">
        <w:rPr>
          <w:noProof/>
          <w:lang w:val="es-MX"/>
        </w:rPr>
        <w:lastRenderedPageBreak/>
        <w:drawing>
          <wp:inline distT="0" distB="0" distL="0" distR="0" wp14:anchorId="247F5A43" wp14:editId="54645062">
            <wp:extent cx="3540557" cy="2909552"/>
            <wp:effectExtent l="0" t="0" r="0" b="0"/>
            <wp:docPr id="14494222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22251" name="Imagen 1" descr="Tabla&#10;&#10;Descripción generada automáticamente"/>
                    <pic:cNvPicPr/>
                  </pic:nvPicPr>
                  <pic:blipFill>
                    <a:blip r:embed="rId29"/>
                    <a:stretch>
                      <a:fillRect/>
                    </a:stretch>
                  </pic:blipFill>
                  <pic:spPr>
                    <a:xfrm>
                      <a:off x="0" y="0"/>
                      <a:ext cx="3544518" cy="2912807"/>
                    </a:xfrm>
                    <a:prstGeom prst="rect">
                      <a:avLst/>
                    </a:prstGeom>
                  </pic:spPr>
                </pic:pic>
              </a:graphicData>
            </a:graphic>
          </wp:inline>
        </w:drawing>
      </w:r>
    </w:p>
    <w:p w14:paraId="412D068D" w14:textId="3743307C" w:rsidR="009D256F" w:rsidRDefault="009D256F" w:rsidP="00851D7F">
      <w:pPr>
        <w:pStyle w:val="Prrafodelista"/>
        <w:numPr>
          <w:ilvl w:val="0"/>
          <w:numId w:val="14"/>
        </w:numPr>
        <w:jc w:val="both"/>
        <w:rPr>
          <w:lang w:val="es-MX"/>
        </w:rPr>
      </w:pPr>
      <w:r>
        <w:rPr>
          <w:lang w:val="es-MX"/>
        </w:rPr>
        <w:t>Dentro de la línea de comandos escribiremos “enable” para ingresar en el modo privilegiado o modo enable</w:t>
      </w:r>
      <w:r w:rsidR="00EA20E3">
        <w:rPr>
          <w:lang w:val="es-MX"/>
        </w:rPr>
        <w:t>, en el momento en que ingresemos en este modo lo sabremos porque se remplazara el símbolo de mayor que (&gt;) por el símbolo de numeral (#) para distinguir uno del otro</w:t>
      </w:r>
    </w:p>
    <w:p w14:paraId="6F3B0F55" w14:textId="5E6E0494" w:rsidR="00EA20E3" w:rsidRDefault="00EA20E3" w:rsidP="00EA20E3">
      <w:pPr>
        <w:pStyle w:val="Prrafodelista"/>
        <w:ind w:left="1080"/>
        <w:jc w:val="both"/>
        <w:rPr>
          <w:lang w:val="es-MX"/>
        </w:rPr>
      </w:pPr>
      <w:r w:rsidRPr="00EA20E3">
        <w:rPr>
          <w:noProof/>
          <w:lang w:val="es-MX"/>
        </w:rPr>
        <w:drawing>
          <wp:inline distT="0" distB="0" distL="0" distR="0" wp14:anchorId="3DB29A8D" wp14:editId="07DFE593">
            <wp:extent cx="2572109" cy="828791"/>
            <wp:effectExtent l="0" t="0" r="0" b="9525"/>
            <wp:docPr id="153466542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65425" name="Imagen 1" descr="Imagen que contiene Forma&#10;&#10;Descripción generada automáticamente"/>
                    <pic:cNvPicPr/>
                  </pic:nvPicPr>
                  <pic:blipFill>
                    <a:blip r:embed="rId30"/>
                    <a:stretch>
                      <a:fillRect/>
                    </a:stretch>
                  </pic:blipFill>
                  <pic:spPr>
                    <a:xfrm>
                      <a:off x="0" y="0"/>
                      <a:ext cx="2572109" cy="828791"/>
                    </a:xfrm>
                    <a:prstGeom prst="rect">
                      <a:avLst/>
                    </a:prstGeom>
                  </pic:spPr>
                </pic:pic>
              </a:graphicData>
            </a:graphic>
          </wp:inline>
        </w:drawing>
      </w:r>
    </w:p>
    <w:p w14:paraId="7219215E" w14:textId="03DDEC76" w:rsidR="00EA20E3" w:rsidRDefault="0065229B" w:rsidP="00851D7F">
      <w:pPr>
        <w:pStyle w:val="Prrafodelista"/>
        <w:numPr>
          <w:ilvl w:val="0"/>
          <w:numId w:val="14"/>
        </w:numPr>
        <w:jc w:val="both"/>
        <w:rPr>
          <w:lang w:val="es-MX"/>
        </w:rPr>
      </w:pPr>
      <w:r>
        <w:rPr>
          <w:lang w:val="es-MX"/>
        </w:rPr>
        <w:t xml:space="preserve">Para </w:t>
      </w:r>
      <w:r w:rsidR="004848B6">
        <w:rPr>
          <w:lang w:val="es-MX"/>
        </w:rPr>
        <w:t>saber la versión del sistema operativo ingresamos el comando “show versión”</w:t>
      </w:r>
    </w:p>
    <w:p w14:paraId="6DB695CB" w14:textId="4050107C" w:rsidR="004848B6" w:rsidRDefault="00523270" w:rsidP="004848B6">
      <w:pPr>
        <w:pStyle w:val="Prrafodelista"/>
        <w:ind w:left="1080"/>
        <w:jc w:val="both"/>
        <w:rPr>
          <w:lang w:val="es-MX"/>
        </w:rPr>
      </w:pPr>
      <w:r w:rsidRPr="00523270">
        <w:rPr>
          <w:noProof/>
          <w:lang w:val="es-MX"/>
        </w:rPr>
        <w:drawing>
          <wp:inline distT="0" distB="0" distL="0" distR="0" wp14:anchorId="5A954A59" wp14:editId="2C52285A">
            <wp:extent cx="5096586" cy="1076475"/>
            <wp:effectExtent l="0" t="0" r="8890" b="9525"/>
            <wp:docPr id="21532723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27234" name="Imagen 1" descr="Texto, Carta&#10;&#10;Descripción generada automáticamente"/>
                    <pic:cNvPicPr/>
                  </pic:nvPicPr>
                  <pic:blipFill>
                    <a:blip r:embed="rId31"/>
                    <a:stretch>
                      <a:fillRect/>
                    </a:stretch>
                  </pic:blipFill>
                  <pic:spPr>
                    <a:xfrm>
                      <a:off x="0" y="0"/>
                      <a:ext cx="5096586" cy="1076475"/>
                    </a:xfrm>
                    <a:prstGeom prst="rect">
                      <a:avLst/>
                    </a:prstGeom>
                  </pic:spPr>
                </pic:pic>
              </a:graphicData>
            </a:graphic>
          </wp:inline>
        </w:drawing>
      </w:r>
    </w:p>
    <w:p w14:paraId="577D51BB" w14:textId="18CAB3FF" w:rsidR="001B09D1" w:rsidRDefault="005849E4" w:rsidP="00851D7F">
      <w:pPr>
        <w:pStyle w:val="Prrafodelista"/>
        <w:numPr>
          <w:ilvl w:val="0"/>
          <w:numId w:val="14"/>
        </w:numPr>
        <w:jc w:val="both"/>
        <w:rPr>
          <w:lang w:val="es-MX"/>
        </w:rPr>
      </w:pPr>
      <w:r>
        <w:rPr>
          <w:lang w:val="es-MX"/>
        </w:rPr>
        <w:t xml:space="preserve">Para conocer el estado de la interfaz usaremos el comando “show interface status”, aquí podremos observar que los dos PC están conectados al switch </w:t>
      </w:r>
    </w:p>
    <w:p w14:paraId="3A2302F6" w14:textId="0A86C904" w:rsidR="005849E4" w:rsidRDefault="00036FBA" w:rsidP="005849E4">
      <w:pPr>
        <w:pStyle w:val="Prrafodelista"/>
        <w:ind w:left="1080"/>
        <w:jc w:val="both"/>
        <w:rPr>
          <w:lang w:val="es-MX"/>
        </w:rPr>
      </w:pPr>
      <w:r w:rsidRPr="00036FBA">
        <w:rPr>
          <w:noProof/>
          <w:lang w:val="es-MX"/>
        </w:rPr>
        <w:lastRenderedPageBreak/>
        <w:drawing>
          <wp:inline distT="0" distB="0" distL="0" distR="0" wp14:anchorId="6FDA43D7" wp14:editId="629F3A31">
            <wp:extent cx="4747565" cy="2791322"/>
            <wp:effectExtent l="0" t="0" r="0" b="0"/>
            <wp:docPr id="20364267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6778" name="Imagen 1" descr="Tabla&#10;&#10;Descripción generada automáticamente"/>
                    <pic:cNvPicPr/>
                  </pic:nvPicPr>
                  <pic:blipFill>
                    <a:blip r:embed="rId32"/>
                    <a:stretch>
                      <a:fillRect/>
                    </a:stretch>
                  </pic:blipFill>
                  <pic:spPr>
                    <a:xfrm>
                      <a:off x="0" y="0"/>
                      <a:ext cx="4760968" cy="2799202"/>
                    </a:xfrm>
                    <a:prstGeom prst="rect">
                      <a:avLst/>
                    </a:prstGeom>
                  </pic:spPr>
                </pic:pic>
              </a:graphicData>
            </a:graphic>
          </wp:inline>
        </w:drawing>
      </w:r>
    </w:p>
    <w:p w14:paraId="3394DC61" w14:textId="041D1F8A" w:rsidR="00036FBA" w:rsidRDefault="00CF21EB" w:rsidP="00851D7F">
      <w:pPr>
        <w:pStyle w:val="Prrafodelista"/>
        <w:numPr>
          <w:ilvl w:val="0"/>
          <w:numId w:val="14"/>
        </w:numPr>
        <w:jc w:val="both"/>
        <w:rPr>
          <w:lang w:val="es-MX"/>
        </w:rPr>
      </w:pPr>
      <w:r>
        <w:rPr>
          <w:lang w:val="es-MX"/>
        </w:rPr>
        <w:t xml:space="preserve">A </w:t>
      </w:r>
      <w:r w:rsidR="009675E1">
        <w:rPr>
          <w:lang w:val="es-MX"/>
        </w:rPr>
        <w:t>continuación,</w:t>
      </w:r>
      <w:r>
        <w:rPr>
          <w:lang w:val="es-MX"/>
        </w:rPr>
        <w:t xml:space="preserve"> conf</w:t>
      </w:r>
      <w:r w:rsidR="00031645">
        <w:rPr>
          <w:lang w:val="es-MX"/>
        </w:rPr>
        <w:t xml:space="preserve">iguraremos el nombre de la terminal, para esto ingresaremos el comando “configure terminal” que nos pedirá </w:t>
      </w:r>
      <w:r w:rsidR="00D4733A">
        <w:rPr>
          <w:lang w:val="es-MX"/>
        </w:rPr>
        <w:t>saber que queremos configurar, en este caso como es el nombre usaremos “hostname” seguido del nombre que deseemos ponerle</w:t>
      </w:r>
      <w:r w:rsidR="009675E1">
        <w:rPr>
          <w:lang w:val="es-MX"/>
        </w:rPr>
        <w:t>, en nuestro caso le pondremos “LAB1”</w:t>
      </w:r>
      <w:r w:rsidR="00D4733A">
        <w:rPr>
          <w:lang w:val="es-MX"/>
        </w:rPr>
        <w:t>.</w:t>
      </w:r>
      <w:r w:rsidR="00C1461E">
        <w:rPr>
          <w:lang w:val="es-MX"/>
        </w:rPr>
        <w:t xml:space="preserve"> Al dar enter podremos ver que la terminal nos da el nombre que ingresamos.</w:t>
      </w:r>
    </w:p>
    <w:p w14:paraId="32F370C8" w14:textId="33047203" w:rsidR="00C1461E" w:rsidRDefault="009675E1" w:rsidP="009675E1">
      <w:pPr>
        <w:pStyle w:val="Prrafodelista"/>
        <w:ind w:left="1080"/>
        <w:jc w:val="both"/>
        <w:rPr>
          <w:lang w:val="es-MX"/>
        </w:rPr>
      </w:pPr>
      <w:r w:rsidRPr="009675E1">
        <w:rPr>
          <w:noProof/>
          <w:lang w:val="es-MX"/>
        </w:rPr>
        <w:drawing>
          <wp:inline distT="0" distB="0" distL="0" distR="0" wp14:anchorId="4C969A75" wp14:editId="02005931">
            <wp:extent cx="4817060" cy="790042"/>
            <wp:effectExtent l="0" t="0" r="0" b="0"/>
            <wp:docPr id="146197086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0863" name="Imagen 1" descr="Texto, Carta&#10;&#10;Descripción generada automáticamente"/>
                    <pic:cNvPicPr/>
                  </pic:nvPicPr>
                  <pic:blipFill>
                    <a:blip r:embed="rId33"/>
                    <a:stretch>
                      <a:fillRect/>
                    </a:stretch>
                  </pic:blipFill>
                  <pic:spPr>
                    <a:xfrm>
                      <a:off x="0" y="0"/>
                      <a:ext cx="4822005" cy="790853"/>
                    </a:xfrm>
                    <a:prstGeom prst="rect">
                      <a:avLst/>
                    </a:prstGeom>
                  </pic:spPr>
                </pic:pic>
              </a:graphicData>
            </a:graphic>
          </wp:inline>
        </w:drawing>
      </w:r>
    </w:p>
    <w:p w14:paraId="1DA5A16F" w14:textId="4BE2F28C" w:rsidR="00D4733A" w:rsidRDefault="00BB62F6" w:rsidP="00851D7F">
      <w:pPr>
        <w:pStyle w:val="Prrafodelista"/>
        <w:numPr>
          <w:ilvl w:val="0"/>
          <w:numId w:val="14"/>
        </w:numPr>
        <w:jc w:val="both"/>
        <w:rPr>
          <w:lang w:val="es-MX"/>
        </w:rPr>
      </w:pPr>
      <w:r>
        <w:rPr>
          <w:lang w:val="es-MX"/>
        </w:rPr>
        <w:t xml:space="preserve">Para finalizar saldremos y guardaremos </w:t>
      </w:r>
      <w:r w:rsidR="0037064F">
        <w:rPr>
          <w:lang w:val="es-MX"/>
        </w:rPr>
        <w:t>la configuración</w:t>
      </w:r>
      <w:r>
        <w:rPr>
          <w:lang w:val="es-MX"/>
        </w:rPr>
        <w:t xml:space="preserve"> con los comandos “exit” y “wr” respectivamente.</w:t>
      </w:r>
    </w:p>
    <w:p w14:paraId="3C1590DF" w14:textId="38934845" w:rsidR="00BB62F6" w:rsidRDefault="0037064F" w:rsidP="00BB62F6">
      <w:pPr>
        <w:pStyle w:val="Prrafodelista"/>
        <w:ind w:left="1080"/>
        <w:jc w:val="both"/>
        <w:rPr>
          <w:lang w:val="es-MX"/>
        </w:rPr>
      </w:pPr>
      <w:r w:rsidRPr="0037064F">
        <w:rPr>
          <w:noProof/>
          <w:lang w:val="es-MX"/>
        </w:rPr>
        <w:drawing>
          <wp:inline distT="0" distB="0" distL="0" distR="0" wp14:anchorId="05484CEC" wp14:editId="41BBA2A5">
            <wp:extent cx="3639058" cy="1028844"/>
            <wp:effectExtent l="0" t="0" r="0" b="0"/>
            <wp:docPr id="1134180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80781" name="Imagen 1" descr="Texto&#10;&#10;Descripción generada automáticamente"/>
                    <pic:cNvPicPr/>
                  </pic:nvPicPr>
                  <pic:blipFill>
                    <a:blip r:embed="rId34"/>
                    <a:stretch>
                      <a:fillRect/>
                    </a:stretch>
                  </pic:blipFill>
                  <pic:spPr>
                    <a:xfrm>
                      <a:off x="0" y="0"/>
                      <a:ext cx="3639058" cy="1028844"/>
                    </a:xfrm>
                    <a:prstGeom prst="rect">
                      <a:avLst/>
                    </a:prstGeom>
                  </pic:spPr>
                </pic:pic>
              </a:graphicData>
            </a:graphic>
          </wp:inline>
        </w:drawing>
      </w:r>
    </w:p>
    <w:p w14:paraId="7DECF348" w14:textId="4EC4BBD5" w:rsidR="005849E4" w:rsidRDefault="00603C77" w:rsidP="00851D7F">
      <w:pPr>
        <w:pStyle w:val="Prrafodelista"/>
        <w:numPr>
          <w:ilvl w:val="0"/>
          <w:numId w:val="14"/>
        </w:numPr>
        <w:jc w:val="both"/>
        <w:rPr>
          <w:lang w:val="es-MX"/>
        </w:rPr>
      </w:pPr>
      <w:r>
        <w:rPr>
          <w:lang w:val="es-MX"/>
        </w:rPr>
        <w:t>Continuaremos cerrando la ventana y dando click de nuevo en cada uno de los PC para abrir la ventana de cada uno.</w:t>
      </w:r>
    </w:p>
    <w:p w14:paraId="39CC4926" w14:textId="185EC2E8" w:rsidR="00603C77" w:rsidRDefault="00107FA1" w:rsidP="00603C77">
      <w:pPr>
        <w:pStyle w:val="Prrafodelista"/>
        <w:ind w:left="1080"/>
        <w:jc w:val="both"/>
        <w:rPr>
          <w:lang w:val="es-MX"/>
        </w:rPr>
      </w:pPr>
      <w:r w:rsidRPr="00107FA1">
        <w:rPr>
          <w:noProof/>
          <w:lang w:val="es-MX"/>
        </w:rPr>
        <w:lastRenderedPageBreak/>
        <w:drawing>
          <wp:inline distT="0" distB="0" distL="0" distR="0" wp14:anchorId="0667EA1E" wp14:editId="733964F0">
            <wp:extent cx="3651649" cy="3672230"/>
            <wp:effectExtent l="0" t="0" r="0" b="0"/>
            <wp:docPr id="716549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9879" name=""/>
                    <pic:cNvPicPr/>
                  </pic:nvPicPr>
                  <pic:blipFill>
                    <a:blip r:embed="rId35"/>
                    <a:stretch>
                      <a:fillRect/>
                    </a:stretch>
                  </pic:blipFill>
                  <pic:spPr>
                    <a:xfrm>
                      <a:off x="0" y="0"/>
                      <a:ext cx="3656880" cy="3677490"/>
                    </a:xfrm>
                    <a:prstGeom prst="rect">
                      <a:avLst/>
                    </a:prstGeom>
                  </pic:spPr>
                </pic:pic>
              </a:graphicData>
            </a:graphic>
          </wp:inline>
        </w:drawing>
      </w:r>
    </w:p>
    <w:p w14:paraId="5B9D0973" w14:textId="50C7D8C7" w:rsidR="00107FA1" w:rsidRDefault="00107FA1" w:rsidP="00851D7F">
      <w:pPr>
        <w:pStyle w:val="Prrafodelista"/>
        <w:numPr>
          <w:ilvl w:val="0"/>
          <w:numId w:val="14"/>
        </w:numPr>
        <w:jc w:val="both"/>
        <w:rPr>
          <w:lang w:val="es-MX"/>
        </w:rPr>
      </w:pPr>
      <w:r>
        <w:rPr>
          <w:lang w:val="es-MX"/>
        </w:rPr>
        <w:t>Esta vez daremos click en el botón “Command Prompt”</w:t>
      </w:r>
      <w:r w:rsidR="005025A6">
        <w:rPr>
          <w:lang w:val="es-MX"/>
        </w:rPr>
        <w:t xml:space="preserve"> para </w:t>
      </w:r>
      <w:r w:rsidR="001D6A4B">
        <w:rPr>
          <w:lang w:val="es-MX"/>
        </w:rPr>
        <w:t xml:space="preserve">comprobar el ping de cada PC </w:t>
      </w:r>
    </w:p>
    <w:p w14:paraId="7C07183F" w14:textId="1BFE1159" w:rsidR="00107FA1" w:rsidRPr="0065229B" w:rsidRDefault="005025A6" w:rsidP="00107FA1">
      <w:pPr>
        <w:pStyle w:val="Prrafodelista"/>
        <w:ind w:left="1080"/>
        <w:jc w:val="both"/>
        <w:rPr>
          <w:lang w:val="es-MX"/>
        </w:rPr>
      </w:pPr>
      <w:r w:rsidRPr="005025A6">
        <w:rPr>
          <w:noProof/>
          <w:lang w:val="es-MX"/>
        </w:rPr>
        <w:drawing>
          <wp:inline distT="0" distB="0" distL="0" distR="0" wp14:anchorId="7CEC3BAD" wp14:editId="1BD63AB3">
            <wp:extent cx="3051158" cy="3064460"/>
            <wp:effectExtent l="0" t="0" r="0" b="0"/>
            <wp:docPr id="17289525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52587" name="Imagen 1" descr="Captura de pantalla de computadora&#10;&#10;Descripción generada automáticamente"/>
                    <pic:cNvPicPr/>
                  </pic:nvPicPr>
                  <pic:blipFill>
                    <a:blip r:embed="rId36"/>
                    <a:stretch>
                      <a:fillRect/>
                    </a:stretch>
                  </pic:blipFill>
                  <pic:spPr>
                    <a:xfrm>
                      <a:off x="0" y="0"/>
                      <a:ext cx="3057297" cy="3070626"/>
                    </a:xfrm>
                    <a:prstGeom prst="rect">
                      <a:avLst/>
                    </a:prstGeom>
                  </pic:spPr>
                </pic:pic>
              </a:graphicData>
            </a:graphic>
          </wp:inline>
        </w:drawing>
      </w:r>
    </w:p>
    <w:p w14:paraId="0420659E" w14:textId="6BDCC396" w:rsidR="009D256F" w:rsidRDefault="001D6A4B" w:rsidP="00851D7F">
      <w:pPr>
        <w:pStyle w:val="Prrafodelista"/>
        <w:numPr>
          <w:ilvl w:val="0"/>
          <w:numId w:val="14"/>
        </w:numPr>
        <w:jc w:val="both"/>
        <w:rPr>
          <w:lang w:val="es-MX"/>
        </w:rPr>
      </w:pPr>
      <w:r>
        <w:rPr>
          <w:lang w:val="es-MX"/>
        </w:rPr>
        <w:lastRenderedPageBreak/>
        <w:t>Ingresaremos el comando “ping -t 192.168.0.21</w:t>
      </w:r>
      <w:r w:rsidR="00063BA2">
        <w:rPr>
          <w:lang w:val="es-MX"/>
        </w:rPr>
        <w:t>” para el PC0 y “ping -t 192.168.0.20” para el PC1 debido a que son sus IP correspondientes</w:t>
      </w:r>
      <w:r w:rsidR="00405C1C">
        <w:rPr>
          <w:lang w:val="es-MX"/>
        </w:rPr>
        <w:t xml:space="preserve"> y saldremos de la ejecución con ctrl+c para comprobar que </w:t>
      </w:r>
      <w:r w:rsidR="009D5C6C">
        <w:rPr>
          <w:lang w:val="es-MX"/>
        </w:rPr>
        <w:t>el PC esta recibiendo la información adecuadamente</w:t>
      </w:r>
    </w:p>
    <w:p w14:paraId="5F8DA3CC" w14:textId="4164B501" w:rsidR="009D5C6C" w:rsidRDefault="009D5C6C" w:rsidP="009D5C6C">
      <w:pPr>
        <w:pStyle w:val="Prrafodelista"/>
        <w:ind w:left="1080"/>
        <w:jc w:val="both"/>
        <w:rPr>
          <w:lang w:val="es-MX"/>
        </w:rPr>
      </w:pPr>
      <w:r w:rsidRPr="009D5C6C">
        <w:rPr>
          <w:noProof/>
          <w:lang w:val="es-MX"/>
        </w:rPr>
        <w:drawing>
          <wp:inline distT="0" distB="0" distL="0" distR="0" wp14:anchorId="051A8F1D" wp14:editId="03C5203F">
            <wp:extent cx="2446528" cy="1572768"/>
            <wp:effectExtent l="0" t="0" r="0" b="0"/>
            <wp:docPr id="138623823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239" name="Imagen 1" descr="Imagen que contiene Calendario&#10;&#10;Descripción generada automáticamente"/>
                    <pic:cNvPicPr/>
                  </pic:nvPicPr>
                  <pic:blipFill>
                    <a:blip r:embed="rId37"/>
                    <a:stretch>
                      <a:fillRect/>
                    </a:stretch>
                  </pic:blipFill>
                  <pic:spPr>
                    <a:xfrm>
                      <a:off x="0" y="0"/>
                      <a:ext cx="2465201" cy="1584772"/>
                    </a:xfrm>
                    <a:prstGeom prst="rect">
                      <a:avLst/>
                    </a:prstGeom>
                  </pic:spPr>
                </pic:pic>
              </a:graphicData>
            </a:graphic>
          </wp:inline>
        </w:drawing>
      </w:r>
      <w:r w:rsidR="00E14D95" w:rsidRPr="00E14D95">
        <w:rPr>
          <w:noProof/>
          <w:lang w:val="es-MX"/>
        </w:rPr>
        <w:drawing>
          <wp:inline distT="0" distB="0" distL="0" distR="0" wp14:anchorId="4F80CB64" wp14:editId="11A10D48">
            <wp:extent cx="2428647" cy="1565762"/>
            <wp:effectExtent l="0" t="0" r="0" b="0"/>
            <wp:docPr id="656500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02" name="Imagen 1" descr="Imagen que contiene Interfaz de usuario gráfica&#10;&#10;Descripción generada automáticamente"/>
                    <pic:cNvPicPr/>
                  </pic:nvPicPr>
                  <pic:blipFill>
                    <a:blip r:embed="rId38"/>
                    <a:stretch>
                      <a:fillRect/>
                    </a:stretch>
                  </pic:blipFill>
                  <pic:spPr>
                    <a:xfrm>
                      <a:off x="0" y="0"/>
                      <a:ext cx="2448769" cy="1578735"/>
                    </a:xfrm>
                    <a:prstGeom prst="rect">
                      <a:avLst/>
                    </a:prstGeom>
                  </pic:spPr>
                </pic:pic>
              </a:graphicData>
            </a:graphic>
          </wp:inline>
        </w:drawing>
      </w:r>
    </w:p>
    <w:p w14:paraId="19EF74F1" w14:textId="6E156992" w:rsidR="00E14D95" w:rsidRDefault="00E14D95" w:rsidP="009D5C6C">
      <w:pPr>
        <w:pStyle w:val="Prrafodelista"/>
        <w:ind w:left="1080"/>
        <w:jc w:val="both"/>
        <w:rPr>
          <w:lang w:val="es-MX"/>
        </w:rPr>
      </w:pPr>
      <w:r>
        <w:rPr>
          <w:lang w:val="es-MX"/>
        </w:rPr>
        <w:tab/>
        <w:t>Ping PC0</w:t>
      </w:r>
      <w:r>
        <w:rPr>
          <w:lang w:val="es-MX"/>
        </w:rPr>
        <w:tab/>
      </w:r>
      <w:r>
        <w:rPr>
          <w:lang w:val="es-MX"/>
        </w:rPr>
        <w:tab/>
      </w:r>
      <w:r>
        <w:rPr>
          <w:lang w:val="es-MX"/>
        </w:rPr>
        <w:tab/>
      </w:r>
      <w:r>
        <w:rPr>
          <w:lang w:val="es-MX"/>
        </w:rPr>
        <w:tab/>
        <w:t>Ping PC1</w:t>
      </w:r>
    </w:p>
    <w:p w14:paraId="33AB21D4" w14:textId="069C2A76" w:rsidR="00E14D95" w:rsidRDefault="00E538D2" w:rsidP="00851D7F">
      <w:pPr>
        <w:pStyle w:val="Prrafodelista"/>
        <w:numPr>
          <w:ilvl w:val="0"/>
          <w:numId w:val="14"/>
        </w:numPr>
        <w:jc w:val="both"/>
        <w:rPr>
          <w:lang w:val="es-MX"/>
        </w:rPr>
      </w:pPr>
      <w:r>
        <w:rPr>
          <w:lang w:val="es-MX"/>
        </w:rPr>
        <w:t>Cerraremos la ventana para dar click de nuevo en el switch</w:t>
      </w:r>
      <w:r w:rsidR="008A7A06">
        <w:rPr>
          <w:lang w:val="es-MX"/>
        </w:rPr>
        <w:t xml:space="preserve"> e ingresaremos el comando “show mac address-table” </w:t>
      </w:r>
      <w:r w:rsidR="00AF7F89">
        <w:rPr>
          <w:lang w:val="es-MX"/>
        </w:rPr>
        <w:t xml:space="preserve"> para asegurarnos de que los dos PC estén conectados correctamente al switch</w:t>
      </w:r>
    </w:p>
    <w:p w14:paraId="7DDF8383" w14:textId="2827782F" w:rsidR="008A7A06" w:rsidRPr="00AF3AD7" w:rsidRDefault="00AF7F89" w:rsidP="008A7A06">
      <w:pPr>
        <w:pStyle w:val="Prrafodelista"/>
        <w:ind w:left="1080"/>
        <w:jc w:val="both"/>
        <w:rPr>
          <w:lang w:val="es-MX"/>
        </w:rPr>
      </w:pPr>
      <w:r w:rsidRPr="00AF7F89">
        <w:rPr>
          <w:noProof/>
          <w:lang w:val="es-MX"/>
        </w:rPr>
        <w:drawing>
          <wp:inline distT="0" distB="0" distL="0" distR="0" wp14:anchorId="0D3A7B6B" wp14:editId="179D7145">
            <wp:extent cx="3115110" cy="1428949"/>
            <wp:effectExtent l="0" t="0" r="9525" b="0"/>
            <wp:docPr id="55849878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8789" name="Imagen 1" descr="Texto, Carta&#10;&#10;Descripción generada automáticamente"/>
                    <pic:cNvPicPr/>
                  </pic:nvPicPr>
                  <pic:blipFill>
                    <a:blip r:embed="rId39"/>
                    <a:stretch>
                      <a:fillRect/>
                    </a:stretch>
                  </pic:blipFill>
                  <pic:spPr>
                    <a:xfrm>
                      <a:off x="0" y="0"/>
                      <a:ext cx="3115110" cy="1428949"/>
                    </a:xfrm>
                    <a:prstGeom prst="rect">
                      <a:avLst/>
                    </a:prstGeom>
                  </pic:spPr>
                </pic:pic>
              </a:graphicData>
            </a:graphic>
          </wp:inline>
        </w:drawing>
      </w:r>
    </w:p>
    <w:p w14:paraId="63806BF9" w14:textId="4F2C51EE" w:rsidR="00214C27" w:rsidRDefault="00214C27" w:rsidP="008C01E3">
      <w:pPr>
        <w:jc w:val="both"/>
        <w:rPr>
          <w:lang w:val="es-MX"/>
        </w:rPr>
      </w:pPr>
      <w:r>
        <w:rPr>
          <w:lang w:val="es-MX"/>
        </w:rPr>
        <w:t>Pruebas y resultados</w:t>
      </w:r>
    </w:p>
    <w:p w14:paraId="5E49AE96" w14:textId="56C432E5" w:rsidR="00214C27" w:rsidRDefault="00214C27" w:rsidP="008C01E3">
      <w:pPr>
        <w:jc w:val="both"/>
        <w:rPr>
          <w:lang w:val="es-MX"/>
        </w:rPr>
      </w:pPr>
      <w:r>
        <w:rPr>
          <w:lang w:val="es-MX"/>
        </w:rPr>
        <w:t>Conclusiones</w:t>
      </w:r>
    </w:p>
    <w:p w14:paraId="3FE14D8A" w14:textId="41687283" w:rsidR="00A933D4" w:rsidRDefault="00A933D4" w:rsidP="008C01E3">
      <w:pPr>
        <w:jc w:val="both"/>
        <w:rPr>
          <w:lang w:val="es-MX"/>
        </w:rPr>
      </w:pPr>
    </w:p>
    <w:p w14:paraId="5EFDDB16" w14:textId="4BCAD07B" w:rsidR="00A933D4" w:rsidRDefault="00A933D4" w:rsidP="008C01E3">
      <w:pPr>
        <w:jc w:val="both"/>
        <w:rPr>
          <w:lang w:val="es-MX"/>
        </w:rPr>
      </w:pPr>
    </w:p>
    <w:p w14:paraId="3EACD154" w14:textId="06E76AC5" w:rsidR="00A933D4" w:rsidRDefault="00A933D4" w:rsidP="008C01E3">
      <w:pPr>
        <w:jc w:val="both"/>
        <w:rPr>
          <w:lang w:val="es-MX"/>
        </w:rPr>
      </w:pPr>
    </w:p>
    <w:p w14:paraId="76F7C694" w14:textId="1A8A12C1" w:rsidR="00A933D4" w:rsidRDefault="00A933D4" w:rsidP="008C01E3">
      <w:pPr>
        <w:jc w:val="both"/>
        <w:rPr>
          <w:lang w:val="es-MX"/>
        </w:rPr>
      </w:pPr>
    </w:p>
    <w:p w14:paraId="3DFE3AAC" w14:textId="5D1DBA0A" w:rsidR="00A933D4" w:rsidRDefault="00A933D4" w:rsidP="008C01E3">
      <w:pPr>
        <w:jc w:val="both"/>
        <w:rPr>
          <w:lang w:val="es-MX"/>
        </w:rPr>
      </w:pPr>
    </w:p>
    <w:p w14:paraId="5876FE81" w14:textId="680E71C7" w:rsidR="00A933D4" w:rsidRDefault="00A933D4" w:rsidP="008C01E3">
      <w:pPr>
        <w:jc w:val="both"/>
        <w:rPr>
          <w:lang w:val="es-MX"/>
        </w:rPr>
      </w:pPr>
    </w:p>
    <w:p w14:paraId="0D2FD41C" w14:textId="7EE8F076" w:rsidR="00A933D4" w:rsidRDefault="00A933D4" w:rsidP="008C01E3">
      <w:pPr>
        <w:jc w:val="both"/>
        <w:rPr>
          <w:lang w:val="es-MX"/>
        </w:rPr>
      </w:pPr>
    </w:p>
    <w:p w14:paraId="495DEB35" w14:textId="33153256" w:rsidR="00A933D4" w:rsidRDefault="00A933D4" w:rsidP="008C01E3">
      <w:pPr>
        <w:jc w:val="both"/>
        <w:rPr>
          <w:lang w:val="es-MX"/>
        </w:rPr>
      </w:pPr>
    </w:p>
    <w:p w14:paraId="4F38DE2A" w14:textId="53AFD1B1" w:rsidR="00A933D4" w:rsidRDefault="00A933D4" w:rsidP="008C01E3">
      <w:pPr>
        <w:jc w:val="both"/>
        <w:rPr>
          <w:lang w:val="es-MX"/>
        </w:rPr>
      </w:pPr>
    </w:p>
    <w:p w14:paraId="1B0C4460" w14:textId="40A7DEE2" w:rsidR="00A933D4" w:rsidRDefault="00A933D4" w:rsidP="008C01E3">
      <w:pPr>
        <w:jc w:val="both"/>
        <w:rPr>
          <w:lang w:val="es-MX"/>
        </w:rPr>
      </w:pPr>
    </w:p>
    <w:p w14:paraId="031E4CF0" w14:textId="3C7A3595" w:rsidR="00A933D4" w:rsidRDefault="00A933D4" w:rsidP="008C01E3">
      <w:pPr>
        <w:jc w:val="both"/>
        <w:rPr>
          <w:lang w:val="es-MX"/>
        </w:rPr>
      </w:pPr>
    </w:p>
    <w:p w14:paraId="376656EB" w14:textId="6C215248" w:rsidR="00A933D4" w:rsidRDefault="00A933D4" w:rsidP="008C01E3">
      <w:pPr>
        <w:jc w:val="both"/>
        <w:rPr>
          <w:lang w:val="es-MX"/>
        </w:rPr>
      </w:pPr>
    </w:p>
    <w:p w14:paraId="555E76FC" w14:textId="240791DE" w:rsidR="00A933D4" w:rsidRDefault="00A933D4" w:rsidP="008C01E3">
      <w:pPr>
        <w:jc w:val="both"/>
        <w:rPr>
          <w:lang w:val="es-MX"/>
        </w:rPr>
      </w:pPr>
    </w:p>
    <w:p w14:paraId="5173AFD7" w14:textId="3987DD68" w:rsidR="00A933D4" w:rsidRDefault="00A933D4" w:rsidP="008C01E3">
      <w:pPr>
        <w:jc w:val="both"/>
        <w:rPr>
          <w:lang w:val="es-MX"/>
        </w:rPr>
      </w:pPr>
    </w:p>
    <w:p w14:paraId="2C45A0F2" w14:textId="063C264E" w:rsidR="00DE2CAC" w:rsidRDefault="00DE2CAC" w:rsidP="008C01E3">
      <w:pPr>
        <w:jc w:val="both"/>
        <w:rPr>
          <w:lang w:val="es-MX"/>
        </w:rPr>
      </w:pPr>
    </w:p>
    <w:p w14:paraId="4C962F44" w14:textId="38A00EA2" w:rsidR="00DE2CAC" w:rsidRDefault="00DE2CAC" w:rsidP="008C01E3">
      <w:pPr>
        <w:jc w:val="both"/>
        <w:rPr>
          <w:lang w:val="es-MX"/>
        </w:rPr>
      </w:pPr>
    </w:p>
    <w:p w14:paraId="6F5E28E7" w14:textId="0A540DC6" w:rsidR="00DE2CAC" w:rsidRDefault="00DE2CAC" w:rsidP="008C01E3">
      <w:pPr>
        <w:jc w:val="both"/>
        <w:rPr>
          <w:lang w:val="es-MX"/>
        </w:rPr>
      </w:pPr>
    </w:p>
    <w:p w14:paraId="55A10F1D" w14:textId="1ECDAF7E" w:rsidR="00DE2CAC" w:rsidRDefault="00DE2CAC" w:rsidP="008C01E3">
      <w:pPr>
        <w:jc w:val="both"/>
        <w:rPr>
          <w:lang w:val="es-MX"/>
        </w:rPr>
      </w:pPr>
    </w:p>
    <w:p w14:paraId="53D23416" w14:textId="42251C7D" w:rsidR="00DE2CAC" w:rsidRDefault="00DE2CAC" w:rsidP="008C01E3">
      <w:pPr>
        <w:jc w:val="both"/>
        <w:rPr>
          <w:lang w:val="es-MX"/>
        </w:rPr>
      </w:pPr>
    </w:p>
    <w:p w14:paraId="24C2C1DA" w14:textId="5E9384E3" w:rsidR="00DE2CAC" w:rsidRDefault="00DE2CAC" w:rsidP="008C01E3">
      <w:pPr>
        <w:jc w:val="both"/>
        <w:rPr>
          <w:lang w:val="es-MX"/>
        </w:rPr>
      </w:pPr>
    </w:p>
    <w:p w14:paraId="5C5DD73F" w14:textId="1717837A" w:rsidR="00DE2CAC" w:rsidRDefault="00DE2CAC" w:rsidP="008C01E3">
      <w:pPr>
        <w:jc w:val="both"/>
        <w:rPr>
          <w:lang w:val="es-MX"/>
        </w:rPr>
      </w:pPr>
    </w:p>
    <w:p w14:paraId="7C1B8EE5" w14:textId="77777777" w:rsidR="00DE2CAC" w:rsidRDefault="00DE2CAC" w:rsidP="008C01E3">
      <w:pPr>
        <w:jc w:val="both"/>
        <w:rPr>
          <w:lang w:val="es-MX"/>
        </w:rPr>
      </w:pPr>
    </w:p>
    <w:p w14:paraId="2813FA3B" w14:textId="4B245547" w:rsidR="00214C27" w:rsidRDefault="00214C27" w:rsidP="00214C27">
      <w:pPr>
        <w:rPr>
          <w:lang w:val="es-MX"/>
        </w:rPr>
      </w:pPr>
      <w:r>
        <w:rPr>
          <w:lang w:val="es-MX"/>
        </w:rPr>
        <w:t>Bibliografía</w:t>
      </w:r>
    </w:p>
    <w:p w14:paraId="782A0136" w14:textId="337C2E44" w:rsidR="00214C27" w:rsidRDefault="00000000" w:rsidP="00214C27">
      <w:pPr>
        <w:rPr>
          <w:lang w:val="es-MX"/>
        </w:rPr>
      </w:pPr>
      <w:hyperlink r:id="rId40" w:history="1">
        <w:r w:rsidR="00A933D4" w:rsidRPr="008D207F">
          <w:rPr>
            <w:rStyle w:val="Hipervnculo"/>
            <w:lang w:val="es-MX"/>
          </w:rPr>
          <w:t>https://movildata.com/recursos/que-es-la-telematica/</w:t>
        </w:r>
      </w:hyperlink>
    </w:p>
    <w:p w14:paraId="0F064B98" w14:textId="3981F04A" w:rsidR="00A933D4" w:rsidRDefault="00000000" w:rsidP="00214C27">
      <w:pPr>
        <w:rPr>
          <w:lang w:val="es-MX"/>
        </w:rPr>
      </w:pPr>
      <w:hyperlink r:id="rId41" w:history="1">
        <w:r w:rsidR="00A933D4" w:rsidRPr="008D207F">
          <w:rPr>
            <w:rStyle w:val="Hipervnculo"/>
            <w:lang w:val="es-MX"/>
          </w:rPr>
          <w:t>https://www.proofpoint.com/es/threat-reference/osi-model</w:t>
        </w:r>
      </w:hyperlink>
    </w:p>
    <w:p w14:paraId="48EC0D8A" w14:textId="7822C22D" w:rsidR="00A933D4" w:rsidRDefault="00000000" w:rsidP="00214C27">
      <w:pPr>
        <w:rPr>
          <w:lang w:val="es-MX"/>
        </w:rPr>
      </w:pPr>
      <w:hyperlink r:id="rId42" w:history="1">
        <w:r w:rsidR="00A933D4" w:rsidRPr="008D207F">
          <w:rPr>
            <w:rStyle w:val="Hipervnculo"/>
            <w:lang w:val="es-MX"/>
          </w:rPr>
          <w:t>https://tododeredes.com/modelo-osi/capa-2/</w:t>
        </w:r>
      </w:hyperlink>
      <w:r w:rsidR="00A933D4">
        <w:rPr>
          <w:lang w:val="es-MX"/>
        </w:rPr>
        <w:t xml:space="preserve"> </w:t>
      </w:r>
    </w:p>
    <w:p w14:paraId="688028E3" w14:textId="3B908580" w:rsidR="00A933D4" w:rsidRDefault="00000000" w:rsidP="00214C27">
      <w:pPr>
        <w:rPr>
          <w:lang w:val="es-MX"/>
        </w:rPr>
      </w:pPr>
      <w:hyperlink r:id="rId43" w:history="1">
        <w:r w:rsidR="00A933D4" w:rsidRPr="008D207F">
          <w:rPr>
            <w:rStyle w:val="Hipervnculo"/>
            <w:lang w:val="es-MX"/>
          </w:rPr>
          <w:t>https://www.trabajosocial.unlp.edu.ar/uploads/docs/switch__routers_y_acces_point__conceptos_generales.pdf</w:t>
        </w:r>
      </w:hyperlink>
      <w:r w:rsidR="00A933D4">
        <w:rPr>
          <w:lang w:val="es-MX"/>
        </w:rPr>
        <w:t xml:space="preserve"> </w:t>
      </w:r>
    </w:p>
    <w:p w14:paraId="325E64A8" w14:textId="275D7FF7" w:rsidR="00A933D4" w:rsidRDefault="00000000" w:rsidP="00214C27">
      <w:pPr>
        <w:rPr>
          <w:lang w:val="es-MX"/>
        </w:rPr>
      </w:pPr>
      <w:hyperlink r:id="rId44" w:history="1">
        <w:r w:rsidR="00A933D4" w:rsidRPr="008D207F">
          <w:rPr>
            <w:rStyle w:val="Hipervnculo"/>
            <w:lang w:val="es-MX"/>
          </w:rPr>
          <w:t>https://www.xataka.com/basics/que-es-la-direccion-mac-de-tu-ordenador-del-movil-o-de-cualquier-dispositivo</w:t>
        </w:r>
      </w:hyperlink>
    </w:p>
    <w:p w14:paraId="0514D160" w14:textId="7B404ECC" w:rsidR="00A933D4" w:rsidRDefault="00000000" w:rsidP="00A933D4">
      <w:pPr>
        <w:rPr>
          <w:lang w:val="es-MX"/>
        </w:rPr>
      </w:pPr>
      <w:hyperlink r:id="rId45" w:history="1">
        <w:r w:rsidR="00A933D4" w:rsidRPr="008D207F">
          <w:rPr>
            <w:rStyle w:val="Hipervnculo"/>
            <w:lang w:val="es-MX"/>
          </w:rPr>
          <w:t>https://www.tokioschool.com/noticias/cisco-packet-tracer/</w:t>
        </w:r>
      </w:hyperlink>
    </w:p>
    <w:p w14:paraId="6D1BE7DC" w14:textId="4BB32DB0" w:rsidR="00A933D4" w:rsidRDefault="00000000" w:rsidP="00A933D4">
      <w:pPr>
        <w:rPr>
          <w:lang w:val="es-MX"/>
        </w:rPr>
      </w:pPr>
      <w:hyperlink r:id="rId46" w:history="1">
        <w:r w:rsidR="00A933D4" w:rsidRPr="008D207F">
          <w:rPr>
            <w:rStyle w:val="Hipervnculo"/>
            <w:lang w:val="es-MX"/>
          </w:rPr>
          <w:t>https://www.ionos.es/digitalguide/servidores/know-how/direccion-ip/</w:t>
        </w:r>
      </w:hyperlink>
    </w:p>
    <w:p w14:paraId="275BB750" w14:textId="374A94E7" w:rsidR="008C01E3" w:rsidRDefault="00000000" w:rsidP="008C01E3">
      <w:pPr>
        <w:rPr>
          <w:lang w:val="es-MX"/>
        </w:rPr>
      </w:pPr>
      <w:hyperlink r:id="rId47" w:history="1">
        <w:r w:rsidR="008C01E3" w:rsidRPr="008D207F">
          <w:rPr>
            <w:rStyle w:val="Hipervnculo"/>
            <w:lang w:val="es-MX"/>
          </w:rPr>
          <w:t>https://www.muycomputer.com/2018/10/25/consola-de-windows-guia/</w:t>
        </w:r>
      </w:hyperlink>
    </w:p>
    <w:p w14:paraId="68AFA340" w14:textId="60F4BCFE" w:rsidR="00A933D4" w:rsidRDefault="00000000" w:rsidP="00214C27">
      <w:pPr>
        <w:rPr>
          <w:lang w:val="es-MX"/>
        </w:rPr>
      </w:pPr>
      <w:hyperlink r:id="rId48" w:history="1">
        <w:r w:rsidR="00DE2CAC" w:rsidRPr="00D06E1C">
          <w:rPr>
            <w:rStyle w:val="Hipervnculo"/>
            <w:lang w:val="es-MX"/>
          </w:rPr>
          <w:t>https://macvendors.com</w:t>
        </w:r>
      </w:hyperlink>
    </w:p>
    <w:p w14:paraId="28033E48" w14:textId="0CFDD8A2" w:rsidR="00A95D38" w:rsidRDefault="00000000" w:rsidP="00214C27">
      <w:pPr>
        <w:rPr>
          <w:lang w:val="es-MX"/>
        </w:rPr>
      </w:pPr>
      <w:hyperlink r:id="rId49" w:history="1">
        <w:r w:rsidR="00A95D38" w:rsidRPr="00D06E1C">
          <w:rPr>
            <w:rStyle w:val="Hipervnculo"/>
            <w:lang w:val="es-MX"/>
          </w:rPr>
          <w:t>https://odiseageek.es/posts/que-es-la-direccion-mac/</w:t>
        </w:r>
      </w:hyperlink>
    </w:p>
    <w:p w14:paraId="3C52D6A8" w14:textId="77777777" w:rsidR="00A95D38" w:rsidRDefault="00A95D38" w:rsidP="00214C27">
      <w:pPr>
        <w:rPr>
          <w:lang w:val="es-MX"/>
        </w:rPr>
      </w:pPr>
    </w:p>
    <w:p w14:paraId="672BB522" w14:textId="77777777" w:rsidR="00DE2CAC" w:rsidRPr="004F5099" w:rsidRDefault="00DE2CAC" w:rsidP="00214C27">
      <w:pPr>
        <w:rPr>
          <w:lang w:val="es-MX"/>
        </w:rPr>
      </w:pPr>
    </w:p>
    <w:sectPr w:rsidR="00DE2CAC" w:rsidRPr="004F5099" w:rsidSect="00A1683B">
      <w:headerReference w:type="default" r:id="rId50"/>
      <w:headerReference w:type="first" r:id="rId51"/>
      <w:footnotePr>
        <w:pos w:val="beneathText"/>
      </w:footnotePr>
      <w:pgSz w:w="12240" w:h="15840"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C2382" w14:textId="77777777" w:rsidR="00A1683B" w:rsidRDefault="00A1683B">
      <w:pPr>
        <w:spacing w:line="240" w:lineRule="auto"/>
      </w:pPr>
      <w:r>
        <w:separator/>
      </w:r>
    </w:p>
    <w:p w14:paraId="41CB13B5" w14:textId="77777777" w:rsidR="00A1683B" w:rsidRDefault="00A1683B"/>
  </w:endnote>
  <w:endnote w:type="continuationSeparator" w:id="0">
    <w:p w14:paraId="2BE6C412" w14:textId="77777777" w:rsidR="00A1683B" w:rsidRDefault="00A1683B">
      <w:pPr>
        <w:spacing w:line="240" w:lineRule="auto"/>
      </w:pPr>
      <w:r>
        <w:continuationSeparator/>
      </w:r>
    </w:p>
    <w:p w14:paraId="4EFCB49D" w14:textId="77777777" w:rsidR="00A1683B" w:rsidRDefault="00A1683B"/>
  </w:endnote>
  <w:endnote w:type="continuationNotice" w:id="1">
    <w:p w14:paraId="407F4533" w14:textId="77777777" w:rsidR="00A1683B" w:rsidRDefault="00A168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A4599" w14:textId="77777777" w:rsidR="00A1683B" w:rsidRDefault="00A1683B">
      <w:pPr>
        <w:spacing w:line="240" w:lineRule="auto"/>
      </w:pPr>
      <w:r>
        <w:separator/>
      </w:r>
    </w:p>
    <w:p w14:paraId="1C1CFC3D" w14:textId="77777777" w:rsidR="00A1683B" w:rsidRDefault="00A1683B"/>
  </w:footnote>
  <w:footnote w:type="continuationSeparator" w:id="0">
    <w:p w14:paraId="304FED69" w14:textId="77777777" w:rsidR="00A1683B" w:rsidRDefault="00A1683B">
      <w:pPr>
        <w:spacing w:line="240" w:lineRule="auto"/>
      </w:pPr>
      <w:r>
        <w:continuationSeparator/>
      </w:r>
    </w:p>
    <w:p w14:paraId="055396A3" w14:textId="77777777" w:rsidR="00A1683B" w:rsidRDefault="00A1683B"/>
  </w:footnote>
  <w:footnote w:type="continuationNotice" w:id="1">
    <w:p w14:paraId="47588E44" w14:textId="77777777" w:rsidR="00A1683B" w:rsidRDefault="00A1683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8280"/>
      <w:gridCol w:w="1080"/>
    </w:tblGrid>
    <w:tr w:rsidR="004D6B86" w14:paraId="43DF1D71" w14:textId="77777777">
      <w:tc>
        <w:tcPr>
          <w:tcW w:w="8280" w:type="dxa"/>
        </w:tcPr>
        <w:p w14:paraId="449A6563" w14:textId="552F9C5B" w:rsidR="004D6B86" w:rsidRPr="004F5099" w:rsidRDefault="00000000" w:rsidP="00170521">
          <w:pPr>
            <w:pStyle w:val="Encabezado"/>
            <w:rPr>
              <w:lang w:val="es-MX"/>
            </w:rPr>
          </w:pPr>
          <w:sdt>
            <w:sdtPr>
              <w:rPr>
                <w:lang w:val="es-MX"/>
              </w:rPr>
              <w:alias w:val="Escribe el título abreviado:"/>
              <w:tag w:val="Escribe el título abreviado:"/>
              <w:id w:val="-582528332"/>
              <w:showingPlcHdr/>
              <w15:appearance w15:val="hidden"/>
            </w:sdtPr>
            <w:sdtContent/>
          </w:sdt>
        </w:p>
      </w:tc>
      <w:tc>
        <w:tcPr>
          <w:tcW w:w="1080" w:type="dxa"/>
        </w:tcPr>
        <w:p w14:paraId="7230594F" w14:textId="77777777" w:rsidR="004D6B86" w:rsidRDefault="00345333">
          <w:pPr>
            <w:pStyle w:val="Encabezado"/>
            <w:jc w:val="right"/>
          </w:pPr>
          <w:r>
            <w:rPr>
              <w:lang w:val="es-MX" w:bidi="es-MX"/>
            </w:rPr>
            <w:fldChar w:fldCharType="begin"/>
          </w:r>
          <w:r>
            <w:rPr>
              <w:lang w:val="es-MX" w:bidi="es-MX"/>
            </w:rPr>
            <w:instrText xml:space="preserve"> PAGE   \* MERGEFORMAT </w:instrText>
          </w:r>
          <w:r>
            <w:rPr>
              <w:lang w:val="es-MX" w:bidi="es-MX"/>
            </w:rPr>
            <w:fldChar w:fldCharType="separate"/>
          </w:r>
          <w:r w:rsidR="00636154">
            <w:rPr>
              <w:noProof/>
              <w:lang w:val="es-MX" w:bidi="es-MX"/>
            </w:rPr>
            <w:t>2</w:t>
          </w:r>
          <w:r>
            <w:rPr>
              <w:noProof/>
              <w:lang w:val="es-MX" w:bidi="es-MX"/>
            </w:rPr>
            <w:fldChar w:fldCharType="end"/>
          </w:r>
        </w:p>
      </w:tc>
    </w:tr>
  </w:tbl>
  <w:p w14:paraId="617947B3"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8280"/>
      <w:gridCol w:w="1080"/>
    </w:tblGrid>
    <w:tr w:rsidR="004D6B86" w14:paraId="0D607BA9" w14:textId="77777777">
      <w:tc>
        <w:tcPr>
          <w:tcW w:w="8280" w:type="dxa"/>
        </w:tcPr>
        <w:p w14:paraId="673EEBC2" w14:textId="1E8E2EE5" w:rsidR="004D6B86" w:rsidRPr="004F5099" w:rsidRDefault="00961AE5" w:rsidP="00504F88">
          <w:pPr>
            <w:pStyle w:val="Encabezado"/>
            <w:rPr>
              <w:lang w:val="es-MX"/>
            </w:rPr>
          </w:pPr>
          <w:r w:rsidRPr="004F5099">
            <w:rPr>
              <w:lang w:val="es-MX" w:bidi="es-MX"/>
            </w:rPr>
            <w:t xml:space="preserve">Encabezado: </w:t>
          </w:r>
          <w:sdt>
            <w:sdtPr>
              <w:rPr>
                <w:lang w:val="es-MX"/>
              </w:rPr>
              <w:alias w:val="Escribe el título abreviado:"/>
              <w:tag w:val="Escribe el título abreviado:"/>
              <w:id w:val="-211583021"/>
              <w:showingPlcHdr/>
              <w15:appearance w15:val="hidden"/>
            </w:sdtPr>
            <w:sdtContent/>
          </w:sdt>
        </w:p>
      </w:tc>
      <w:tc>
        <w:tcPr>
          <w:tcW w:w="1080" w:type="dxa"/>
        </w:tcPr>
        <w:p w14:paraId="73E75979" w14:textId="77777777" w:rsidR="004D6B86" w:rsidRDefault="00345333">
          <w:pPr>
            <w:pStyle w:val="Encabezado"/>
            <w:jc w:val="right"/>
          </w:pPr>
          <w:r>
            <w:rPr>
              <w:lang w:val="es-MX" w:bidi="es-MX"/>
            </w:rPr>
            <w:fldChar w:fldCharType="begin"/>
          </w:r>
          <w:r>
            <w:rPr>
              <w:lang w:val="es-MX" w:bidi="es-MX"/>
            </w:rPr>
            <w:instrText xml:space="preserve"> PAGE   \* MERGEFORMAT </w:instrText>
          </w:r>
          <w:r>
            <w:rPr>
              <w:lang w:val="es-MX" w:bidi="es-MX"/>
            </w:rPr>
            <w:fldChar w:fldCharType="separate"/>
          </w:r>
          <w:r w:rsidR="00636154">
            <w:rPr>
              <w:noProof/>
              <w:lang w:val="es-MX" w:bidi="es-MX"/>
            </w:rPr>
            <w:t>1</w:t>
          </w:r>
          <w:r>
            <w:rPr>
              <w:noProof/>
              <w:lang w:val="es-MX" w:bidi="es-MX"/>
            </w:rPr>
            <w:fldChar w:fldCharType="end"/>
          </w:r>
        </w:p>
      </w:tc>
    </w:tr>
  </w:tbl>
  <w:p w14:paraId="4974A9E2"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260C4CE8"/>
    <w:multiLevelType w:val="hybridMultilevel"/>
    <w:tmpl w:val="A15CDB2E"/>
    <w:lvl w:ilvl="0" w:tplc="F4447F72">
      <w:numFmt w:val="bullet"/>
      <w:lvlText w:val=""/>
      <w:lvlJc w:val="left"/>
      <w:pPr>
        <w:ind w:left="1080" w:hanging="360"/>
      </w:pPr>
      <w:rPr>
        <w:rFonts w:ascii="Symbol" w:eastAsiaTheme="minorEastAsia"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72DF1A66"/>
    <w:multiLevelType w:val="hybridMultilevel"/>
    <w:tmpl w:val="85BCF14C"/>
    <w:lvl w:ilvl="0" w:tplc="63E23DF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8F47D9B"/>
    <w:multiLevelType w:val="hybridMultilevel"/>
    <w:tmpl w:val="5568C9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012757319">
    <w:abstractNumId w:val="9"/>
  </w:num>
  <w:num w:numId="2" w16cid:durableId="1565919029">
    <w:abstractNumId w:val="7"/>
  </w:num>
  <w:num w:numId="3" w16cid:durableId="1233156763">
    <w:abstractNumId w:val="6"/>
  </w:num>
  <w:num w:numId="4" w16cid:durableId="1858696018">
    <w:abstractNumId w:val="5"/>
  </w:num>
  <w:num w:numId="5" w16cid:durableId="1628582414">
    <w:abstractNumId w:val="4"/>
  </w:num>
  <w:num w:numId="6" w16cid:durableId="830751952">
    <w:abstractNumId w:val="8"/>
  </w:num>
  <w:num w:numId="7" w16cid:durableId="1170214692">
    <w:abstractNumId w:val="3"/>
  </w:num>
  <w:num w:numId="8" w16cid:durableId="505635589">
    <w:abstractNumId w:val="2"/>
  </w:num>
  <w:num w:numId="9" w16cid:durableId="1033532530">
    <w:abstractNumId w:val="1"/>
  </w:num>
  <w:num w:numId="10" w16cid:durableId="321616692">
    <w:abstractNumId w:val="0"/>
  </w:num>
  <w:num w:numId="11" w16cid:durableId="1534491721">
    <w:abstractNumId w:val="9"/>
    <w:lvlOverride w:ilvl="0">
      <w:startOverride w:val="1"/>
    </w:lvlOverride>
  </w:num>
  <w:num w:numId="12" w16cid:durableId="207184878">
    <w:abstractNumId w:val="10"/>
  </w:num>
  <w:num w:numId="13" w16cid:durableId="1037049792">
    <w:abstractNumId w:val="11"/>
  </w:num>
  <w:num w:numId="14" w16cid:durableId="18090879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6388"/>
    <w:rsid w:val="00006BBA"/>
    <w:rsid w:val="0001010E"/>
    <w:rsid w:val="00017F3B"/>
    <w:rsid w:val="00021511"/>
    <w:rsid w:val="000217F5"/>
    <w:rsid w:val="000231E9"/>
    <w:rsid w:val="00031645"/>
    <w:rsid w:val="00035C58"/>
    <w:rsid w:val="00036FBA"/>
    <w:rsid w:val="000529A4"/>
    <w:rsid w:val="00063BA2"/>
    <w:rsid w:val="00066599"/>
    <w:rsid w:val="00097169"/>
    <w:rsid w:val="000B0844"/>
    <w:rsid w:val="000E6CD0"/>
    <w:rsid w:val="000F177F"/>
    <w:rsid w:val="00104394"/>
    <w:rsid w:val="00107FA1"/>
    <w:rsid w:val="00114BFA"/>
    <w:rsid w:val="00134757"/>
    <w:rsid w:val="001602A4"/>
    <w:rsid w:val="001602E3"/>
    <w:rsid w:val="00160C0C"/>
    <w:rsid w:val="00165208"/>
    <w:rsid w:val="001664A2"/>
    <w:rsid w:val="00170521"/>
    <w:rsid w:val="001939A3"/>
    <w:rsid w:val="001A36CA"/>
    <w:rsid w:val="001A71B5"/>
    <w:rsid w:val="001B09D1"/>
    <w:rsid w:val="001B4848"/>
    <w:rsid w:val="001C07A3"/>
    <w:rsid w:val="001D6A4B"/>
    <w:rsid w:val="001E65E9"/>
    <w:rsid w:val="001F27A8"/>
    <w:rsid w:val="001F39D2"/>
    <w:rsid w:val="001F447A"/>
    <w:rsid w:val="001F7399"/>
    <w:rsid w:val="00212319"/>
    <w:rsid w:val="00214C27"/>
    <w:rsid w:val="00225BE3"/>
    <w:rsid w:val="00237C3F"/>
    <w:rsid w:val="00242740"/>
    <w:rsid w:val="00243761"/>
    <w:rsid w:val="00274E0A"/>
    <w:rsid w:val="002B3B18"/>
    <w:rsid w:val="002B6153"/>
    <w:rsid w:val="002C627C"/>
    <w:rsid w:val="002D3368"/>
    <w:rsid w:val="00307586"/>
    <w:rsid w:val="0032493F"/>
    <w:rsid w:val="00336906"/>
    <w:rsid w:val="0034031F"/>
    <w:rsid w:val="00345333"/>
    <w:rsid w:val="0037064F"/>
    <w:rsid w:val="00390BF0"/>
    <w:rsid w:val="003A06C6"/>
    <w:rsid w:val="003B01FF"/>
    <w:rsid w:val="003B1CBE"/>
    <w:rsid w:val="003B774E"/>
    <w:rsid w:val="003D1AF5"/>
    <w:rsid w:val="003E36B1"/>
    <w:rsid w:val="003E4162"/>
    <w:rsid w:val="003F7CBD"/>
    <w:rsid w:val="004033DD"/>
    <w:rsid w:val="00405C1C"/>
    <w:rsid w:val="004137FD"/>
    <w:rsid w:val="00416E40"/>
    <w:rsid w:val="00442498"/>
    <w:rsid w:val="00481CF8"/>
    <w:rsid w:val="00483EF1"/>
    <w:rsid w:val="004848B6"/>
    <w:rsid w:val="00492C2D"/>
    <w:rsid w:val="00496771"/>
    <w:rsid w:val="004A3D87"/>
    <w:rsid w:val="004A5727"/>
    <w:rsid w:val="004B18A9"/>
    <w:rsid w:val="004B43EA"/>
    <w:rsid w:val="004D4F8C"/>
    <w:rsid w:val="004D6B86"/>
    <w:rsid w:val="004E07C0"/>
    <w:rsid w:val="004F5099"/>
    <w:rsid w:val="005025A6"/>
    <w:rsid w:val="00504F88"/>
    <w:rsid w:val="00506CCE"/>
    <w:rsid w:val="00522FC3"/>
    <w:rsid w:val="00523270"/>
    <w:rsid w:val="00540AED"/>
    <w:rsid w:val="00547896"/>
    <w:rsid w:val="0055242C"/>
    <w:rsid w:val="00570178"/>
    <w:rsid w:val="0057269B"/>
    <w:rsid w:val="00573AD2"/>
    <w:rsid w:val="005849E4"/>
    <w:rsid w:val="00595412"/>
    <w:rsid w:val="005C2B74"/>
    <w:rsid w:val="006011A7"/>
    <w:rsid w:val="00603C77"/>
    <w:rsid w:val="0061747E"/>
    <w:rsid w:val="00636154"/>
    <w:rsid w:val="00641876"/>
    <w:rsid w:val="00644143"/>
    <w:rsid w:val="00645290"/>
    <w:rsid w:val="0065229B"/>
    <w:rsid w:val="00665F24"/>
    <w:rsid w:val="00672E07"/>
    <w:rsid w:val="006822B5"/>
    <w:rsid w:val="006864CA"/>
    <w:rsid w:val="006A4F9C"/>
    <w:rsid w:val="006B015B"/>
    <w:rsid w:val="006C162F"/>
    <w:rsid w:val="006D7EE9"/>
    <w:rsid w:val="0070381E"/>
    <w:rsid w:val="00724042"/>
    <w:rsid w:val="007244DE"/>
    <w:rsid w:val="00750CFC"/>
    <w:rsid w:val="00770E36"/>
    <w:rsid w:val="007762FA"/>
    <w:rsid w:val="007A0989"/>
    <w:rsid w:val="007F0681"/>
    <w:rsid w:val="007F146C"/>
    <w:rsid w:val="007F7168"/>
    <w:rsid w:val="00803E27"/>
    <w:rsid w:val="0081390C"/>
    <w:rsid w:val="00816831"/>
    <w:rsid w:val="00832FFF"/>
    <w:rsid w:val="008347CC"/>
    <w:rsid w:val="00835FC4"/>
    <w:rsid w:val="00836167"/>
    <w:rsid w:val="00837D67"/>
    <w:rsid w:val="00844EB0"/>
    <w:rsid w:val="00846374"/>
    <w:rsid w:val="00851D7F"/>
    <w:rsid w:val="0087126C"/>
    <w:rsid w:val="008747E8"/>
    <w:rsid w:val="00890A5D"/>
    <w:rsid w:val="008A2A83"/>
    <w:rsid w:val="008A7A06"/>
    <w:rsid w:val="008B58B0"/>
    <w:rsid w:val="008C01E3"/>
    <w:rsid w:val="008E50BE"/>
    <w:rsid w:val="008F2AAB"/>
    <w:rsid w:val="008F521E"/>
    <w:rsid w:val="00910F0E"/>
    <w:rsid w:val="00940C13"/>
    <w:rsid w:val="00961AE5"/>
    <w:rsid w:val="00963864"/>
    <w:rsid w:val="009675E1"/>
    <w:rsid w:val="009A2C38"/>
    <w:rsid w:val="009A505E"/>
    <w:rsid w:val="009B110A"/>
    <w:rsid w:val="009C7DBA"/>
    <w:rsid w:val="009D256F"/>
    <w:rsid w:val="009D2BCF"/>
    <w:rsid w:val="009D5C6C"/>
    <w:rsid w:val="009E5C68"/>
    <w:rsid w:val="009F0414"/>
    <w:rsid w:val="00A01303"/>
    <w:rsid w:val="00A01B8F"/>
    <w:rsid w:val="00A1683B"/>
    <w:rsid w:val="00A318E5"/>
    <w:rsid w:val="00A337C9"/>
    <w:rsid w:val="00A4757D"/>
    <w:rsid w:val="00A4759C"/>
    <w:rsid w:val="00A612F0"/>
    <w:rsid w:val="00A75610"/>
    <w:rsid w:val="00A77F6B"/>
    <w:rsid w:val="00A81BB2"/>
    <w:rsid w:val="00A830E9"/>
    <w:rsid w:val="00A933D4"/>
    <w:rsid w:val="00A94D7B"/>
    <w:rsid w:val="00A95D38"/>
    <w:rsid w:val="00AA5C05"/>
    <w:rsid w:val="00AE726B"/>
    <w:rsid w:val="00AF3AD7"/>
    <w:rsid w:val="00AF7F89"/>
    <w:rsid w:val="00B0735E"/>
    <w:rsid w:val="00B2120E"/>
    <w:rsid w:val="00B218B6"/>
    <w:rsid w:val="00B27B94"/>
    <w:rsid w:val="00B458FA"/>
    <w:rsid w:val="00B70E6C"/>
    <w:rsid w:val="00B72105"/>
    <w:rsid w:val="00B77FAC"/>
    <w:rsid w:val="00BB62F6"/>
    <w:rsid w:val="00BB6ECE"/>
    <w:rsid w:val="00BC77C4"/>
    <w:rsid w:val="00BD18E6"/>
    <w:rsid w:val="00BD5551"/>
    <w:rsid w:val="00C0344B"/>
    <w:rsid w:val="00C1461E"/>
    <w:rsid w:val="00C1559C"/>
    <w:rsid w:val="00C15DCC"/>
    <w:rsid w:val="00C30249"/>
    <w:rsid w:val="00C3438C"/>
    <w:rsid w:val="00C53DAE"/>
    <w:rsid w:val="00C5545A"/>
    <w:rsid w:val="00C5686B"/>
    <w:rsid w:val="00C6731E"/>
    <w:rsid w:val="00C74024"/>
    <w:rsid w:val="00C83B15"/>
    <w:rsid w:val="00C925C8"/>
    <w:rsid w:val="00C9592A"/>
    <w:rsid w:val="00CB7F84"/>
    <w:rsid w:val="00CC341A"/>
    <w:rsid w:val="00CF1B55"/>
    <w:rsid w:val="00CF21EB"/>
    <w:rsid w:val="00D02406"/>
    <w:rsid w:val="00D05189"/>
    <w:rsid w:val="00D17688"/>
    <w:rsid w:val="00D4733A"/>
    <w:rsid w:val="00D47E63"/>
    <w:rsid w:val="00D74496"/>
    <w:rsid w:val="00D84E1F"/>
    <w:rsid w:val="00DA3498"/>
    <w:rsid w:val="00DB2E59"/>
    <w:rsid w:val="00DB358F"/>
    <w:rsid w:val="00DC44F1"/>
    <w:rsid w:val="00DE2CAC"/>
    <w:rsid w:val="00DF6388"/>
    <w:rsid w:val="00DF6D26"/>
    <w:rsid w:val="00E110D7"/>
    <w:rsid w:val="00E14D95"/>
    <w:rsid w:val="00E2070F"/>
    <w:rsid w:val="00E47719"/>
    <w:rsid w:val="00E538D2"/>
    <w:rsid w:val="00E6125B"/>
    <w:rsid w:val="00E647B6"/>
    <w:rsid w:val="00E70FD1"/>
    <w:rsid w:val="00E7305D"/>
    <w:rsid w:val="00EA20E3"/>
    <w:rsid w:val="00EA780C"/>
    <w:rsid w:val="00EB69D3"/>
    <w:rsid w:val="00ED3CDD"/>
    <w:rsid w:val="00F31D66"/>
    <w:rsid w:val="00F363EC"/>
    <w:rsid w:val="00F40920"/>
    <w:rsid w:val="00F413AC"/>
    <w:rsid w:val="00F463A6"/>
    <w:rsid w:val="00F531D3"/>
    <w:rsid w:val="00F74C88"/>
    <w:rsid w:val="00F8762A"/>
    <w:rsid w:val="00FC5B11"/>
    <w:rsid w:val="00FD7A02"/>
    <w:rsid w:val="00FD7E42"/>
    <w:rsid w:val="00FE36CF"/>
    <w:rsid w:val="00FE4DDF"/>
    <w:rsid w:val="00FE5613"/>
    <w:rsid w:val="00FE725C"/>
    <w:rsid w:val="00FF041A"/>
    <w:rsid w:val="15D0806C"/>
    <w:rsid w:val="2CC6DE0C"/>
    <w:rsid w:val="4DDC6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A2E7B7"/>
  <w15:docId w15:val="{DDF3A6E7-7205-4C2D-93E2-2464FB76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deAPA">
    <w:name w:val="Informe d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ipervnculo">
    <w:name w:val="Hyperlink"/>
    <w:basedOn w:val="Fuentedeprrafopredeter"/>
    <w:uiPriority w:val="99"/>
    <w:unhideWhenUsed/>
    <w:rsid w:val="00A933D4"/>
    <w:rPr>
      <w:color w:val="5F5F5F" w:themeColor="hyperlink"/>
      <w:u w:val="single"/>
    </w:rPr>
  </w:style>
  <w:style w:type="character" w:styleId="Mencinsinresolver">
    <w:name w:val="Unresolved Mention"/>
    <w:basedOn w:val="Fuentedeprrafopredeter"/>
    <w:uiPriority w:val="99"/>
    <w:semiHidden/>
    <w:unhideWhenUsed/>
    <w:rsid w:val="00A93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457">
      <w:bodyDiv w:val="1"/>
      <w:marLeft w:val="0"/>
      <w:marRight w:val="0"/>
      <w:marTop w:val="0"/>
      <w:marBottom w:val="0"/>
      <w:divBdr>
        <w:top w:val="none" w:sz="0" w:space="0" w:color="auto"/>
        <w:left w:val="none" w:sz="0" w:space="0" w:color="auto"/>
        <w:bottom w:val="none" w:sz="0" w:space="0" w:color="auto"/>
        <w:right w:val="none" w:sz="0" w:space="0" w:color="auto"/>
      </w:divBdr>
      <w:divsChild>
        <w:div w:id="1884902576">
          <w:marLeft w:val="0"/>
          <w:marRight w:val="0"/>
          <w:marTop w:val="0"/>
          <w:marBottom w:val="0"/>
          <w:divBdr>
            <w:top w:val="none" w:sz="0" w:space="0" w:color="auto"/>
            <w:left w:val="none" w:sz="0" w:space="0" w:color="auto"/>
            <w:bottom w:val="none" w:sz="0" w:space="0" w:color="auto"/>
            <w:right w:val="none" w:sz="0" w:space="0" w:color="auto"/>
          </w:divBdr>
          <w:divsChild>
            <w:div w:id="1767456178">
              <w:marLeft w:val="0"/>
              <w:marRight w:val="0"/>
              <w:marTop w:val="0"/>
              <w:marBottom w:val="0"/>
              <w:divBdr>
                <w:top w:val="none" w:sz="0" w:space="0" w:color="auto"/>
                <w:left w:val="none" w:sz="0" w:space="0" w:color="auto"/>
                <w:bottom w:val="none" w:sz="0" w:space="0" w:color="auto"/>
                <w:right w:val="none" w:sz="0" w:space="0" w:color="auto"/>
              </w:divBdr>
              <w:divsChild>
                <w:div w:id="2134130231">
                  <w:marLeft w:val="0"/>
                  <w:marRight w:val="0"/>
                  <w:marTop w:val="0"/>
                  <w:marBottom w:val="0"/>
                  <w:divBdr>
                    <w:top w:val="none" w:sz="0" w:space="0" w:color="auto"/>
                    <w:left w:val="none" w:sz="0" w:space="0" w:color="auto"/>
                    <w:bottom w:val="none" w:sz="0" w:space="0" w:color="auto"/>
                    <w:right w:val="none" w:sz="0" w:space="0" w:color="auto"/>
                  </w:divBdr>
                  <w:divsChild>
                    <w:div w:id="772281105">
                      <w:marLeft w:val="0"/>
                      <w:marRight w:val="0"/>
                      <w:marTop w:val="0"/>
                      <w:marBottom w:val="0"/>
                      <w:divBdr>
                        <w:top w:val="none" w:sz="0" w:space="0" w:color="auto"/>
                        <w:left w:val="none" w:sz="0" w:space="0" w:color="auto"/>
                        <w:bottom w:val="none" w:sz="0" w:space="0" w:color="auto"/>
                        <w:right w:val="none" w:sz="0" w:space="0" w:color="auto"/>
                      </w:divBdr>
                      <w:divsChild>
                        <w:div w:id="650403217">
                          <w:marLeft w:val="0"/>
                          <w:marRight w:val="0"/>
                          <w:marTop w:val="0"/>
                          <w:marBottom w:val="0"/>
                          <w:divBdr>
                            <w:top w:val="none" w:sz="0" w:space="0" w:color="auto"/>
                            <w:left w:val="none" w:sz="0" w:space="0" w:color="auto"/>
                            <w:bottom w:val="none" w:sz="0" w:space="0" w:color="auto"/>
                            <w:right w:val="none" w:sz="0" w:space="0" w:color="auto"/>
                          </w:divBdr>
                          <w:divsChild>
                            <w:div w:id="1735153097">
                              <w:marLeft w:val="0"/>
                              <w:marRight w:val="0"/>
                              <w:marTop w:val="0"/>
                              <w:marBottom w:val="0"/>
                              <w:divBdr>
                                <w:top w:val="none" w:sz="0" w:space="0" w:color="auto"/>
                                <w:left w:val="none" w:sz="0" w:space="0" w:color="auto"/>
                                <w:bottom w:val="none" w:sz="0" w:space="0" w:color="auto"/>
                                <w:right w:val="none" w:sz="0" w:space="0" w:color="auto"/>
                              </w:divBdr>
                              <w:divsChild>
                                <w:div w:id="2325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77572">
      <w:bodyDiv w:val="1"/>
      <w:marLeft w:val="0"/>
      <w:marRight w:val="0"/>
      <w:marTop w:val="0"/>
      <w:marBottom w:val="0"/>
      <w:divBdr>
        <w:top w:val="none" w:sz="0" w:space="0" w:color="auto"/>
        <w:left w:val="none" w:sz="0" w:space="0" w:color="auto"/>
        <w:bottom w:val="none" w:sz="0" w:space="0" w:color="auto"/>
        <w:right w:val="none" w:sz="0" w:space="0" w:color="auto"/>
      </w:divBdr>
      <w:divsChild>
        <w:div w:id="641691135">
          <w:marLeft w:val="0"/>
          <w:marRight w:val="0"/>
          <w:marTop w:val="0"/>
          <w:marBottom w:val="525"/>
          <w:divBdr>
            <w:top w:val="none" w:sz="0" w:space="0" w:color="auto"/>
            <w:left w:val="none" w:sz="0" w:space="0" w:color="auto"/>
            <w:bottom w:val="none" w:sz="0" w:space="0" w:color="auto"/>
            <w:right w:val="none" w:sz="0" w:space="0" w:color="auto"/>
          </w:divBdr>
          <w:divsChild>
            <w:div w:id="86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143476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9491203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63414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466290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922718">
      <w:bodyDiv w:val="1"/>
      <w:marLeft w:val="0"/>
      <w:marRight w:val="0"/>
      <w:marTop w:val="0"/>
      <w:marBottom w:val="0"/>
      <w:divBdr>
        <w:top w:val="none" w:sz="0" w:space="0" w:color="auto"/>
        <w:left w:val="none" w:sz="0" w:space="0" w:color="auto"/>
        <w:bottom w:val="none" w:sz="0" w:space="0" w:color="auto"/>
        <w:right w:val="none" w:sz="0" w:space="0" w:color="auto"/>
      </w:divBdr>
      <w:divsChild>
        <w:div w:id="1683622920">
          <w:marLeft w:val="0"/>
          <w:marRight w:val="0"/>
          <w:marTop w:val="0"/>
          <w:marBottom w:val="0"/>
          <w:divBdr>
            <w:top w:val="none" w:sz="0" w:space="0" w:color="auto"/>
            <w:left w:val="none" w:sz="0" w:space="0" w:color="auto"/>
            <w:bottom w:val="none" w:sz="0" w:space="0" w:color="auto"/>
            <w:right w:val="none" w:sz="0" w:space="0" w:color="auto"/>
          </w:divBdr>
          <w:divsChild>
            <w:div w:id="700207733">
              <w:marLeft w:val="0"/>
              <w:marRight w:val="0"/>
              <w:marTop w:val="0"/>
              <w:marBottom w:val="0"/>
              <w:divBdr>
                <w:top w:val="none" w:sz="0" w:space="0" w:color="auto"/>
                <w:left w:val="none" w:sz="0" w:space="0" w:color="auto"/>
                <w:bottom w:val="none" w:sz="0" w:space="0" w:color="auto"/>
                <w:right w:val="none" w:sz="0" w:space="0" w:color="auto"/>
              </w:divBdr>
              <w:divsChild>
                <w:div w:id="2122144729">
                  <w:marLeft w:val="0"/>
                  <w:marRight w:val="0"/>
                  <w:marTop w:val="0"/>
                  <w:marBottom w:val="0"/>
                  <w:divBdr>
                    <w:top w:val="none" w:sz="0" w:space="0" w:color="auto"/>
                    <w:left w:val="none" w:sz="0" w:space="0" w:color="auto"/>
                    <w:bottom w:val="none" w:sz="0" w:space="0" w:color="auto"/>
                    <w:right w:val="none" w:sz="0" w:space="0" w:color="auto"/>
                  </w:divBdr>
                  <w:divsChild>
                    <w:div w:id="1215040616">
                      <w:marLeft w:val="0"/>
                      <w:marRight w:val="0"/>
                      <w:marTop w:val="0"/>
                      <w:marBottom w:val="0"/>
                      <w:divBdr>
                        <w:top w:val="none" w:sz="0" w:space="0" w:color="auto"/>
                        <w:left w:val="none" w:sz="0" w:space="0" w:color="auto"/>
                        <w:bottom w:val="none" w:sz="0" w:space="0" w:color="auto"/>
                        <w:right w:val="none" w:sz="0" w:space="0" w:color="auto"/>
                      </w:divBdr>
                      <w:divsChild>
                        <w:div w:id="1941639411">
                          <w:marLeft w:val="0"/>
                          <w:marRight w:val="0"/>
                          <w:marTop w:val="0"/>
                          <w:marBottom w:val="0"/>
                          <w:divBdr>
                            <w:top w:val="none" w:sz="0" w:space="0" w:color="auto"/>
                            <w:left w:val="none" w:sz="0" w:space="0" w:color="auto"/>
                            <w:bottom w:val="none" w:sz="0" w:space="0" w:color="auto"/>
                            <w:right w:val="none" w:sz="0" w:space="0" w:color="auto"/>
                          </w:divBdr>
                          <w:divsChild>
                            <w:div w:id="1716662909">
                              <w:marLeft w:val="0"/>
                              <w:marRight w:val="0"/>
                              <w:marTop w:val="0"/>
                              <w:marBottom w:val="0"/>
                              <w:divBdr>
                                <w:top w:val="none" w:sz="0" w:space="0" w:color="auto"/>
                                <w:left w:val="none" w:sz="0" w:space="0" w:color="auto"/>
                                <w:bottom w:val="none" w:sz="0" w:space="0" w:color="auto"/>
                                <w:right w:val="none" w:sz="0" w:space="0" w:color="auto"/>
                              </w:divBdr>
                              <w:divsChild>
                                <w:div w:id="6087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ododeredes.com/modelo-osi/capa-2/" TargetMode="External"/><Relationship Id="rId47" Type="http://schemas.openxmlformats.org/officeDocument/2006/relationships/hyperlink" Target="https://www.muycomputer.com/2018/10/25/consola-de-windows-guia/"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cvendors.co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ovildata.com/recursos/que-es-la-telematica/" TargetMode="External"/><Relationship Id="rId45" Type="http://schemas.openxmlformats.org/officeDocument/2006/relationships/hyperlink" Target="https://www.tokioschool.com/noticias/cisco-packet-tracer/"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xataka.com/basics/que-es-la-direccion-mac-de-tu-ordenador-del-movil-o-de-cualquier-dispositivo"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rabajosocial.unlp.edu.ar/uploads/docs/switch__routers_y_acces_point__conceptos_generales.pdf" TargetMode="External"/><Relationship Id="rId48" Type="http://schemas.openxmlformats.org/officeDocument/2006/relationships/hyperlink" Target="https://macvendors.com"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ionos.es/digitalguide/servidores/know-how/direccion-ip/" TargetMode="External"/><Relationship Id="rId20" Type="http://schemas.openxmlformats.org/officeDocument/2006/relationships/image" Target="media/image11.png"/><Relationship Id="rId41" Type="http://schemas.openxmlformats.org/officeDocument/2006/relationships/hyperlink" Target="https://www.proofpoint.com/es/threat-reference/osi-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odiseageek.es/posts/que-es-la-direccion-ma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4n1e\AppData\Roaming\Microsoft\Templates\Art&#237;culo%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BD5035C-B0F7-4A31-9D61-D62C22D5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Artículo estilo APA</Template>
  <TotalTime>2</TotalTime>
  <Pages>22</Pages>
  <Words>2580</Words>
  <Characters>14196</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Maicol Hernandez</dc:creator>
  <cp:keywords/>
  <dc:description/>
  <cp:lastModifiedBy>LAURA CATALINA LAITON PENA</cp:lastModifiedBy>
  <cp:revision>3</cp:revision>
  <dcterms:created xsi:type="dcterms:W3CDTF">2024-02-19T17:36:00Z</dcterms:created>
  <dcterms:modified xsi:type="dcterms:W3CDTF">2024-02-20T01:53:00Z</dcterms:modified>
</cp:coreProperties>
</file>